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BF4" w:rsidRPr="00F26BF4" w:rsidRDefault="00FC7FCC" w:rsidP="00F26BF4">
      <w:pPr>
        <w:pStyle w:val="Title"/>
        <w:jc w:val="center"/>
        <w:rPr>
          <w:color w:val="C00000"/>
          <w:sz w:val="56"/>
        </w:rPr>
      </w:pPr>
      <w:r>
        <w:rPr>
          <w:color w:val="C00000"/>
          <w:sz w:val="56"/>
        </w:rPr>
        <w:t>Application web de Gestion de</w:t>
      </w:r>
      <w:r w:rsidR="00B52C85">
        <w:rPr>
          <w:color w:val="C00000"/>
          <w:sz w:val="56"/>
        </w:rPr>
        <w:t>s</w:t>
      </w:r>
      <w:r>
        <w:rPr>
          <w:color w:val="C00000"/>
          <w:sz w:val="56"/>
        </w:rPr>
        <w:t xml:space="preserve"> </w:t>
      </w:r>
      <w:r w:rsidR="00F26BF4" w:rsidRPr="00F26BF4">
        <w:rPr>
          <w:color w:val="C00000"/>
          <w:sz w:val="56"/>
        </w:rPr>
        <w:t>Projets</w:t>
      </w:r>
    </w:p>
    <w:p w:rsidR="00F26BF4" w:rsidRPr="00F26BF4" w:rsidRDefault="00F26BF4" w:rsidP="00F26BF4">
      <w:pPr>
        <w:pStyle w:val="Title"/>
        <w:rPr>
          <w:color w:val="C00000"/>
        </w:rPr>
      </w:pPr>
    </w:p>
    <w:p w:rsidR="00F26BF4" w:rsidRDefault="00F26BF4" w:rsidP="00F26BF4">
      <w:pPr>
        <w:pStyle w:val="Title"/>
      </w:pPr>
    </w:p>
    <w:p w:rsidR="00F26BF4" w:rsidRDefault="00F26BF4" w:rsidP="00F26BF4">
      <w:pPr>
        <w:pStyle w:val="Title"/>
      </w:pPr>
    </w:p>
    <w:p w:rsidR="00F26BF4" w:rsidRDefault="00F26BF4" w:rsidP="00F26BF4">
      <w:pPr>
        <w:pStyle w:val="Title"/>
      </w:pPr>
    </w:p>
    <w:p w:rsidR="00044380" w:rsidRPr="00F26BF4" w:rsidRDefault="00F26BF4" w:rsidP="00F26BF4">
      <w:pPr>
        <w:pStyle w:val="Title"/>
        <w:jc w:val="center"/>
        <w:rPr>
          <w:sz w:val="72"/>
        </w:rPr>
      </w:pPr>
      <w:r w:rsidRPr="00F26BF4">
        <w:rPr>
          <w:sz w:val="72"/>
        </w:rPr>
        <w:t>Guide et documentation</w:t>
      </w:r>
    </w:p>
    <w:p w:rsid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Default="00F26BF4" w:rsidP="00F26BF4"/>
    <w:p w:rsidR="00F26BF4" w:rsidRPr="00F26BF4" w:rsidRDefault="00640B30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Développée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par : El Hosni </w:t>
      </w:r>
      <w:r w:rsidRPr="00F26BF4">
        <w:rPr>
          <w:rFonts w:asciiTheme="majorHAnsi" w:hAnsiTheme="majorHAnsi"/>
          <w:b/>
          <w:sz w:val="28"/>
          <w:szCs w:val="28"/>
        </w:rPr>
        <w:t>Yassine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&amp; Guedira Nouha    2017/2018</w:t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Entreprise concernée :     Connect To All</w:t>
      </w:r>
    </w:p>
    <w:p w:rsidR="00F26BF4" w:rsidRDefault="00F26BF4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F26BF4" w:rsidRDefault="00F26BF4" w:rsidP="00C9286B">
      <w:pPr>
        <w:pStyle w:val="IntenseQuote"/>
        <w:ind w:left="0" w:right="-46"/>
        <w:jc w:val="right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</w:p>
    <w:p w:rsidR="00C9286B" w:rsidRPr="00C9286B" w:rsidRDefault="00C9286B" w:rsidP="00C9286B">
      <w:pPr>
        <w:pStyle w:val="IntenseQuote"/>
        <w:ind w:left="0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630899250"/>
        <w:docPartObj>
          <w:docPartGallery w:val="Table of Contents"/>
          <w:docPartUnique/>
        </w:docPartObj>
      </w:sdtPr>
      <w:sdtEndPr/>
      <w:sdtContent>
        <w:p w:rsidR="00CD0B8E" w:rsidRPr="00CD0B8E" w:rsidRDefault="00CD0B8E" w:rsidP="00CD0B8E">
          <w:pPr>
            <w:pStyle w:val="TOCHeading"/>
          </w:pPr>
          <w:r>
            <w:t>Table des matières</w:t>
          </w:r>
        </w:p>
        <w:p w:rsidR="00CD0B8E" w:rsidRDefault="00CD0B8E">
          <w:pPr>
            <w:pStyle w:val="TOC1"/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D0B8E" w:rsidRDefault="00F02A79">
          <w:pPr>
            <w:pStyle w:val="TOC2"/>
            <w:ind w:left="216"/>
          </w:pPr>
          <w:sdt>
            <w:sdtPr>
              <w:id w:val="1667506712"/>
              <w:placeholder>
                <w:docPart w:val="5F5672AF507B46F9999A6B27044DCF8A"/>
              </w:placeholder>
              <w:temporary/>
              <w:showingPlcHdr/>
            </w:sdtPr>
            <w:sdtEndPr/>
            <w:sdtContent>
              <w:r w:rsidR="00CD0B8E">
                <w:t>Tapez le titre du chapitre (niveau 2)</w:t>
              </w:r>
            </w:sdtContent>
          </w:sdt>
          <w:r w:rsidR="00CD0B8E">
            <w:ptab w:relativeTo="margin" w:alignment="right" w:leader="dot"/>
          </w:r>
          <w:r w:rsidR="00CD0B8E">
            <w:t>2</w:t>
          </w:r>
        </w:p>
        <w:p w:rsidR="00CD0B8E" w:rsidRDefault="00F02A79">
          <w:pPr>
            <w:pStyle w:val="TOC3"/>
            <w:ind w:left="446"/>
          </w:pPr>
          <w:sdt>
            <w:sdtPr>
              <w:id w:val="93059032"/>
              <w:placeholder>
                <w:docPart w:val="B484E1396497411FA24F9DCC5E99573E"/>
              </w:placeholder>
              <w:temporary/>
              <w:showingPlcHdr/>
            </w:sdtPr>
            <w:sdtEndPr/>
            <w:sdtContent>
              <w:r w:rsidR="00CD0B8E">
                <w:t>Tapez le titre du chapitre (niveau 3)</w:t>
              </w:r>
            </w:sdtContent>
          </w:sdt>
          <w:r w:rsidR="00CD0B8E">
            <w:ptab w:relativeTo="margin" w:alignment="right" w:leader="dot"/>
          </w:r>
          <w:r w:rsidR="00CD0B8E">
            <w:t>3</w:t>
          </w:r>
        </w:p>
        <w:p w:rsidR="00CD0B8E" w:rsidRDefault="00F02A79">
          <w:pPr>
            <w:pStyle w:val="TOC1"/>
          </w:pPr>
          <w:sdt>
            <w:sdtPr>
              <w:rPr>
                <w:b/>
                <w:bCs/>
              </w:rPr>
              <w:id w:val="183865966"/>
              <w:placeholder>
                <w:docPart w:val="AF48076AED6C4B59B6487376A4338784"/>
              </w:placeholder>
              <w:temporary/>
              <w:showingPlcHdr/>
            </w:sdtPr>
            <w:sdtEndPr/>
            <w:sdtContent>
              <w:r w:rsidR="00CD0B8E">
                <w:rPr>
                  <w:b/>
                  <w:bCs/>
                </w:rPr>
                <w:t>Tapez le titre du chapitre (niveau 1)</w:t>
              </w:r>
            </w:sdtContent>
          </w:sdt>
          <w:r w:rsidR="00CD0B8E">
            <w:ptab w:relativeTo="margin" w:alignment="right" w:leader="dot"/>
          </w:r>
          <w:r w:rsidR="00CD0B8E">
            <w:rPr>
              <w:b/>
              <w:bCs/>
            </w:rPr>
            <w:t>4</w:t>
          </w:r>
        </w:p>
        <w:p w:rsidR="00CD0B8E" w:rsidRDefault="00F02A79">
          <w:pPr>
            <w:pStyle w:val="TOC2"/>
            <w:ind w:left="216"/>
          </w:pPr>
          <w:sdt>
            <w:sdtPr>
              <w:id w:val="93059040"/>
              <w:placeholder>
                <w:docPart w:val="5F5672AF507B46F9999A6B27044DCF8A"/>
              </w:placeholder>
              <w:temporary/>
              <w:showingPlcHdr/>
            </w:sdtPr>
            <w:sdtEndPr/>
            <w:sdtContent>
              <w:r w:rsidR="00CD0B8E">
                <w:t>Tapez le titre du chapitre (niveau 2)</w:t>
              </w:r>
            </w:sdtContent>
          </w:sdt>
          <w:r w:rsidR="00CD0B8E">
            <w:ptab w:relativeTo="margin" w:alignment="right" w:leader="dot"/>
          </w:r>
          <w:r w:rsidR="00CD0B8E">
            <w:t>5</w:t>
          </w:r>
        </w:p>
        <w:p w:rsidR="00CD0B8E" w:rsidRDefault="00F02A79">
          <w:pPr>
            <w:pStyle w:val="TOC3"/>
            <w:ind w:left="446"/>
          </w:pPr>
          <w:sdt>
            <w:sdtPr>
              <w:id w:val="93059044"/>
              <w:placeholder>
                <w:docPart w:val="B484E1396497411FA24F9DCC5E99573E"/>
              </w:placeholder>
              <w:temporary/>
              <w:showingPlcHdr/>
            </w:sdtPr>
            <w:sdtEndPr/>
            <w:sdtContent>
              <w:r w:rsidR="00CD0B8E">
                <w:t>Tapez le titre du chapitre (niveau 3)</w:t>
              </w:r>
            </w:sdtContent>
          </w:sdt>
          <w:r w:rsidR="00CD0B8E">
            <w:ptab w:relativeTo="margin" w:alignment="right" w:leader="dot"/>
          </w:r>
          <w:r w:rsidR="00CD0B8E">
            <w:t>6</w:t>
          </w:r>
        </w:p>
      </w:sdtContent>
    </w:sdt>
    <w:p w:rsidR="00832D5D" w:rsidRDefault="00C9286B" w:rsidP="00C9286B">
      <w:r>
        <w:br w:type="page"/>
      </w:r>
    </w:p>
    <w:p w:rsidR="00953152" w:rsidRPr="00654FCD" w:rsidRDefault="00953152" w:rsidP="00953152">
      <w:pPr>
        <w:pStyle w:val="Heading1"/>
        <w:rPr>
          <w:color w:val="002060"/>
          <w:sz w:val="32"/>
          <w:szCs w:val="30"/>
        </w:rPr>
      </w:pPr>
      <w:r w:rsidRPr="00654FCD">
        <w:rPr>
          <w:color w:val="002060"/>
          <w:sz w:val="36"/>
          <w:szCs w:val="30"/>
        </w:rPr>
        <w:lastRenderedPageBreak/>
        <w:t>Introduction :</w:t>
      </w:r>
    </w:p>
    <w:p w:rsidR="00953152" w:rsidRPr="00953152" w:rsidRDefault="00953152" w:rsidP="00953152">
      <w:pPr>
        <w:rPr>
          <w:sz w:val="26"/>
          <w:szCs w:val="26"/>
        </w:rPr>
      </w:pPr>
    </w:p>
    <w:p w:rsidR="00953152" w:rsidRPr="00B7503F" w:rsidRDefault="00953152" w:rsidP="00953152">
      <w:pPr>
        <w:rPr>
          <w:sz w:val="26"/>
          <w:szCs w:val="26"/>
        </w:rPr>
      </w:pPr>
      <w:r w:rsidRPr="00953152">
        <w:rPr>
          <w:sz w:val="26"/>
          <w:szCs w:val="26"/>
        </w:rPr>
        <w:t xml:space="preserve">    Cette application web à été conçus et développé</w:t>
      </w:r>
      <w:r w:rsidR="00153B69">
        <w:rPr>
          <w:sz w:val="26"/>
          <w:szCs w:val="26"/>
        </w:rPr>
        <w:t>e</w:t>
      </w:r>
      <w:r w:rsidRPr="00953152">
        <w:rPr>
          <w:sz w:val="26"/>
          <w:szCs w:val="26"/>
        </w:rPr>
        <w:t xml:space="preserve"> pour but principale </w:t>
      </w:r>
      <w:r>
        <w:rPr>
          <w:sz w:val="26"/>
          <w:szCs w:val="26"/>
        </w:rPr>
        <w:t>de</w:t>
      </w:r>
      <w:r w:rsidRPr="00953152">
        <w:rPr>
          <w:sz w:val="26"/>
          <w:szCs w:val="26"/>
        </w:rPr>
        <w:t xml:space="preserve"> permettre la gestion des projets et taches au sein d’une entreprise ou société</w:t>
      </w:r>
      <w:r>
        <w:rPr>
          <w:sz w:val="26"/>
          <w:szCs w:val="26"/>
        </w:rPr>
        <w:t>, en effet</w:t>
      </w:r>
      <w:r w:rsidR="00153B69">
        <w:rPr>
          <w:sz w:val="26"/>
          <w:szCs w:val="26"/>
        </w:rPr>
        <w:t xml:space="preserve"> la plateforme offre une Gestion des employés représent</w:t>
      </w:r>
      <w:r w:rsidR="001D7819">
        <w:rPr>
          <w:sz w:val="26"/>
          <w:szCs w:val="26"/>
        </w:rPr>
        <w:t>a</w:t>
      </w:r>
      <w:r w:rsidR="00153B69">
        <w:rPr>
          <w:sz w:val="26"/>
          <w:szCs w:val="26"/>
        </w:rPr>
        <w:t>nt les utilisateurs de l’application, avec une possibilité de suivis des taches de chaque employé ainsi que les pr</w:t>
      </w:r>
      <w:r w:rsidR="00B7503F">
        <w:rPr>
          <w:sz w:val="26"/>
          <w:szCs w:val="26"/>
        </w:rPr>
        <w:t xml:space="preserve">ojets de chaque chef de projet ,avec des interface graphiques bien accueillantes en vous donnant l’envie de parcourir l’application d’avantage et sans ennuie. </w:t>
      </w:r>
    </w:p>
    <w:p w:rsidR="00832D5D" w:rsidRPr="00832D5D" w:rsidRDefault="00832D5D" w:rsidP="00832D5D">
      <w:pPr>
        <w:rPr>
          <w:rStyle w:val="IntenseReference"/>
        </w:rPr>
      </w:pPr>
    </w:p>
    <w:p w:rsidR="00F26BF4" w:rsidRPr="00F26BF4" w:rsidRDefault="00F26BF4" w:rsidP="00F26BF4">
      <w:pPr>
        <w:pStyle w:val="IntenseQuote"/>
        <w:ind w:left="0"/>
        <w:rPr>
          <w:rFonts w:asciiTheme="majorHAnsi" w:hAnsiTheme="majorHAnsi"/>
          <w:i w:val="0"/>
          <w:sz w:val="30"/>
          <w:szCs w:val="30"/>
        </w:rPr>
      </w:pPr>
      <w:r w:rsidRPr="00F26BF4">
        <w:rPr>
          <w:rFonts w:asciiTheme="majorHAnsi" w:hAnsiTheme="majorHAnsi"/>
          <w:i w:val="0"/>
          <w:sz w:val="30"/>
          <w:szCs w:val="30"/>
        </w:rPr>
        <w:t>Page d’Installation / Admin authentification</w:t>
      </w:r>
    </w:p>
    <w:p w:rsidR="00F26BF4" w:rsidRDefault="00B7503F" w:rsidP="00B7503F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>L’ors de votre premier accès à l’application</w:t>
      </w:r>
      <w:r>
        <w:rPr>
          <w:rFonts w:asciiTheme="majorHAnsi" w:hAnsiTheme="majorHAnsi"/>
          <w:sz w:val="28"/>
          <w:szCs w:val="28"/>
        </w:rPr>
        <w:t xml:space="preserve"> par l’url : </w:t>
      </w:r>
      <w:r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www……….</w:t>
      </w:r>
      <w:proofErr w:type="spellStart"/>
      <w:r w:rsidR="00C9286B"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com</w:t>
      </w:r>
      <w:proofErr w:type="spellEnd"/>
      <w:r w:rsidR="00C9286B" w:rsidRPr="00B7503F">
        <w:rPr>
          <w:rFonts w:asciiTheme="majorHAnsi" w:hAnsiTheme="majorHAnsi"/>
          <w:color w:val="0070C0"/>
          <w:sz w:val="28"/>
          <w:szCs w:val="28"/>
        </w:rPr>
        <w:t>,</w:t>
      </w:r>
      <w:r w:rsidRPr="00B7503F">
        <w:rPr>
          <w:rFonts w:asciiTheme="majorHAnsi" w:hAnsiTheme="majorHAnsi"/>
          <w:sz w:val="28"/>
          <w:szCs w:val="28"/>
        </w:rPr>
        <w:t xml:space="preserve"> une page d’inscription d’Admin seras mise à votre </w:t>
      </w:r>
      <w:r w:rsidR="00C9286B" w:rsidRPr="00B7503F">
        <w:rPr>
          <w:rFonts w:asciiTheme="majorHAnsi" w:hAnsiTheme="majorHAnsi"/>
          <w:sz w:val="28"/>
          <w:szCs w:val="28"/>
        </w:rPr>
        <w:t>disposition.</w:t>
      </w:r>
      <w:r w:rsidRPr="00B7503F">
        <w:rPr>
          <w:rFonts w:asciiTheme="majorHAnsi" w:hAnsiTheme="majorHAnsi"/>
          <w:sz w:val="28"/>
          <w:szCs w:val="28"/>
        </w:rPr>
        <w:t xml:space="preserve">   </w:t>
      </w:r>
    </w:p>
    <w:p w:rsidR="00F26BF4" w:rsidRPr="00556838" w:rsidRDefault="00BD79BC" w:rsidP="00F26BF4">
      <w:pPr>
        <w:tabs>
          <w:tab w:val="left" w:pos="1380"/>
        </w:tabs>
        <w:jc w:val="center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b/>
          <w:noProof/>
          <w:sz w:val="28"/>
          <w:szCs w:val="28"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731510" cy="279019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838" w:rsidRPr="00556838">
        <w:rPr>
          <w:rFonts w:asciiTheme="majorHAnsi" w:hAnsiTheme="majorHAnsi"/>
          <w:sz w:val="26"/>
          <w:szCs w:val="26"/>
        </w:rPr>
        <w:t>Figure 1</w:t>
      </w:r>
      <w:r w:rsidR="00556838">
        <w:rPr>
          <w:rFonts w:asciiTheme="majorHAnsi" w:hAnsiTheme="majorHAnsi"/>
          <w:sz w:val="26"/>
          <w:szCs w:val="26"/>
        </w:rPr>
        <w:t xml:space="preserve"> : </w:t>
      </w:r>
      <w:r w:rsidR="00640B30">
        <w:rPr>
          <w:rFonts w:asciiTheme="majorHAnsi" w:hAnsiTheme="majorHAnsi"/>
          <w:sz w:val="26"/>
          <w:szCs w:val="26"/>
        </w:rPr>
        <w:t>Admin</w:t>
      </w:r>
      <w:r w:rsidR="00556838">
        <w:rPr>
          <w:rFonts w:asciiTheme="majorHAnsi" w:hAnsiTheme="majorHAnsi"/>
          <w:sz w:val="26"/>
          <w:szCs w:val="26"/>
        </w:rPr>
        <w:t xml:space="preserve"> authentification</w:t>
      </w:r>
    </w:p>
    <w:p w:rsidR="0083244E" w:rsidRDefault="0083244E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83244E" w:rsidRDefault="0083244E" w:rsidP="0083244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 xml:space="preserve">Une fois inscris, l’admin à accès à presque </w:t>
      </w:r>
      <w:r w:rsidR="00C9286B" w:rsidRPr="00B7503F">
        <w:rPr>
          <w:rFonts w:asciiTheme="majorHAnsi" w:hAnsiTheme="majorHAnsi"/>
          <w:sz w:val="28"/>
          <w:szCs w:val="28"/>
        </w:rPr>
        <w:t>tout</w:t>
      </w:r>
      <w:r w:rsidR="00C9286B">
        <w:rPr>
          <w:rFonts w:asciiTheme="majorHAnsi" w:hAnsiTheme="majorHAnsi"/>
          <w:sz w:val="28"/>
          <w:szCs w:val="28"/>
        </w:rPr>
        <w:t>e</w:t>
      </w:r>
      <w:r w:rsidR="00C9286B" w:rsidRPr="00B7503F">
        <w:rPr>
          <w:rFonts w:asciiTheme="majorHAnsi" w:hAnsiTheme="majorHAnsi"/>
          <w:sz w:val="28"/>
          <w:szCs w:val="28"/>
        </w:rPr>
        <w:t>s les actions</w:t>
      </w:r>
      <w:r w:rsidRPr="00B7503F">
        <w:rPr>
          <w:rFonts w:asciiTheme="majorHAnsi" w:hAnsiTheme="majorHAnsi"/>
          <w:sz w:val="28"/>
          <w:szCs w:val="28"/>
        </w:rPr>
        <w:t xml:space="preserve"> de l’application</w:t>
      </w:r>
      <w:r>
        <w:rPr>
          <w:rFonts w:asciiTheme="majorHAnsi" w:hAnsiTheme="majorHAnsi"/>
          <w:sz w:val="28"/>
          <w:szCs w:val="28"/>
        </w:rPr>
        <w:t>.</w:t>
      </w:r>
    </w:p>
    <w:p w:rsidR="0083244E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83244E" w:rsidRDefault="0083244E" w:rsidP="0083244E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lastRenderedPageBreak/>
        <w:t>Notes sur le code :</w:t>
      </w:r>
    </w:p>
    <w:p w:rsidR="00125C88" w:rsidRPr="00125C88" w:rsidRDefault="00125C88" w:rsidP="00125C88">
      <w:pPr>
        <w:tabs>
          <w:tab w:val="left" w:pos="1380"/>
        </w:tabs>
        <w:rPr>
          <w:rStyle w:val="IntenseReference"/>
          <w:rFonts w:asciiTheme="majorHAnsi" w:hAnsiTheme="majorHAnsi"/>
          <w:color w:val="C00000"/>
          <w:sz w:val="30"/>
          <w:szCs w:val="30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Views :</w:t>
      </w:r>
    </w:p>
    <w:p w:rsidR="00125C88" w:rsidRPr="00125C88" w:rsidRDefault="00125C88" w:rsidP="0061004A">
      <w:pPr>
        <w:pStyle w:val="ListParagraph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>Layout</w:t>
      </w:r>
      <w:r w:rsidR="0061004A">
        <w:rPr>
          <w:rFonts w:asciiTheme="majorHAnsi" w:hAnsiTheme="majorHAnsi"/>
          <w:b/>
          <w:color w:val="002060"/>
          <w:sz w:val="28"/>
          <w:szCs w:val="28"/>
        </w:rPr>
        <w:t>\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Structure :</w:t>
      </w:r>
    </w:p>
    <w:p w:rsidR="00125C88" w:rsidRDefault="00125C88" w:rsidP="00125C88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(views/layouts/structure.blade.php)</w:t>
      </w:r>
      <w:r>
        <w:rPr>
          <w:rFonts w:asciiTheme="majorHAnsi" w:hAnsiTheme="majorHAnsi"/>
          <w:sz w:val="28"/>
          <w:szCs w:val="28"/>
        </w:rPr>
        <w:t>,représente le Template principale que tous les autre vues vont hériter (étendre).</w:t>
      </w:r>
    </w:p>
    <w:p w:rsidR="00125C88" w:rsidRDefault="00125C88" w:rsidP="00125C88">
      <w:pPr>
        <w:pStyle w:val="ListParagraph"/>
        <w:numPr>
          <w:ilvl w:val="0"/>
          <w:numId w:val="1"/>
        </w:numPr>
        <w:tabs>
          <w:tab w:val="left" w:pos="1380"/>
        </w:tabs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JS :</w:t>
      </w:r>
    </w:p>
    <w:p w:rsidR="00125C88" w:rsidRPr="00A54EDD" w:rsidRDefault="00F02A79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sz w:val="26"/>
          <w:szCs w:val="26"/>
        </w:rPr>
      </w:pPr>
      <w:hyperlink r:id="rId9" w:history="1"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https://code.jquery.com/jquery-3.3.1.min.js</w:t>
        </w:r>
      </w:hyperlink>
    </w:p>
    <w:p w:rsidR="00125C88" w:rsidRPr="00A54EDD" w:rsidRDefault="00F02A79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sz w:val="26"/>
          <w:szCs w:val="26"/>
        </w:rPr>
      </w:pPr>
      <w:hyperlink r:id="rId10" w:history="1"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https://cdnjs.cloudflare.com/ajax/libs/popper.js/1.14.3/umd/popper.min.js</w:t>
        </w:r>
      </w:hyperlink>
    </w:p>
    <w:p w:rsidR="00125C88" w:rsidRPr="003511EF" w:rsidRDefault="00F02A79" w:rsidP="003511EF">
      <w:pPr>
        <w:pStyle w:val="ListParagraph"/>
        <w:tabs>
          <w:tab w:val="left" w:pos="1380"/>
        </w:tabs>
        <w:ind w:left="360"/>
        <w:rPr>
          <w:rFonts w:asciiTheme="majorHAnsi" w:hAnsiTheme="majorHAnsi"/>
          <w:sz w:val="26"/>
          <w:szCs w:val="26"/>
        </w:rPr>
      </w:pPr>
      <w:hyperlink r:id="rId11" w:history="1"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https://stackpath.bootstrapcdn.com/bootstrap/4.1.2/js/bootstrap.min.js</w:t>
        </w:r>
      </w:hyperlink>
    </w:p>
    <w:p w:rsidR="00125C88" w:rsidRPr="00476400" w:rsidRDefault="00125C88" w:rsidP="00125C88">
      <w:pPr>
        <w:pStyle w:val="ListParagraph"/>
        <w:numPr>
          <w:ilvl w:val="0"/>
          <w:numId w:val="1"/>
        </w:numPr>
        <w:tabs>
          <w:tab w:val="left" w:pos="1380"/>
        </w:tabs>
        <w:ind w:left="360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</w:rPr>
        <w:t>Liens CSS :</w:t>
      </w:r>
      <w:r w:rsidRPr="00476400">
        <w:rPr>
          <w:rFonts w:asciiTheme="majorHAnsi" w:hAnsiTheme="majorHAnsi"/>
          <w:sz w:val="28"/>
          <w:szCs w:val="28"/>
        </w:rPr>
        <w:t xml:space="preserve">      </w:t>
      </w:r>
    </w:p>
    <w:p w:rsidR="00125C88" w:rsidRPr="00A54EDD" w:rsidRDefault="00F02A79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color w:val="0070C0"/>
          <w:sz w:val="26"/>
          <w:szCs w:val="26"/>
          <w:u w:val="single"/>
        </w:rPr>
      </w:pPr>
      <w:hyperlink r:id="rId12" w:history="1">
        <w:r w:rsidR="00125C88" w:rsidRPr="00A54EDD">
          <w:rPr>
            <w:rStyle w:val="Hyperlink"/>
            <w:rFonts w:asciiTheme="majorHAnsi" w:hAnsiTheme="majorHAnsi"/>
            <w:i/>
            <w:sz w:val="26"/>
            <w:szCs w:val="26"/>
          </w:rPr>
          <w:t>https://stackpath.bootstrapcdn.com/bootstrap/4.1.2/css/bootstrap.min.css</w:t>
        </w:r>
      </w:hyperlink>
      <w:r w:rsidR="00125C88" w:rsidRPr="00A54EDD">
        <w:rPr>
          <w:rFonts w:asciiTheme="majorHAnsi" w:hAnsiTheme="majorHAnsi"/>
          <w:color w:val="0070C0"/>
          <w:sz w:val="26"/>
          <w:szCs w:val="26"/>
          <w:u w:val="single"/>
        </w:rPr>
        <w:t xml:space="preserve"> </w:t>
      </w:r>
    </w:p>
    <w:p w:rsidR="00125C88" w:rsidRPr="00A54EDD" w:rsidRDefault="00F02A79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i/>
          <w:color w:val="0070C0"/>
          <w:sz w:val="26"/>
          <w:szCs w:val="26"/>
          <w:u w:val="single"/>
        </w:rPr>
      </w:pPr>
      <w:hyperlink r:id="rId13" w:history="1">
        <w:r w:rsidR="00125C88" w:rsidRPr="00A54EDD">
          <w:rPr>
            <w:rStyle w:val="Hyperlink"/>
            <w:rFonts w:asciiTheme="majorHAnsi" w:hAnsiTheme="majorHAnsi"/>
            <w:i/>
            <w:sz w:val="26"/>
            <w:szCs w:val="26"/>
          </w:rPr>
          <w:t>https://cdn.datatables.net/1.10.19/css/jquery.dataTables.css</w:t>
        </w:r>
      </w:hyperlink>
    </w:p>
    <w:p w:rsidR="00125C88" w:rsidRPr="00A54EDD" w:rsidRDefault="00F02A79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i/>
          <w:color w:val="0070C0"/>
          <w:sz w:val="26"/>
          <w:szCs w:val="26"/>
          <w:u w:val="single"/>
        </w:rPr>
      </w:pPr>
      <w:hyperlink r:id="rId14" w:history="1">
        <w:r w:rsidR="003511EF" w:rsidRPr="006A7D41">
          <w:rPr>
            <w:rStyle w:val="Hyperlink"/>
            <w:rFonts w:asciiTheme="majorHAnsi" w:hAnsiTheme="majorHAnsi"/>
            <w:i/>
            <w:sz w:val="26"/>
            <w:szCs w:val="26"/>
          </w:rPr>
          <w:t>https://cdnjs.cloudflare.com/ajax/libs/font-awesome/4.7.0/css/font-awesome.min.css</w:t>
        </w:r>
      </w:hyperlink>
    </w:p>
    <w:p w:rsidR="00125C88" w:rsidRPr="00A54EDD" w:rsidRDefault="00125C88" w:rsidP="00125C88">
      <w:pPr>
        <w:pStyle w:val="ListParagraph"/>
        <w:tabs>
          <w:tab w:val="left" w:pos="1380"/>
        </w:tabs>
        <w:ind w:left="360"/>
        <w:rPr>
          <w:rFonts w:asciiTheme="majorHAnsi" w:hAnsiTheme="majorHAnsi"/>
          <w:i/>
          <w:color w:val="0070C0"/>
          <w:sz w:val="26"/>
          <w:szCs w:val="26"/>
        </w:rPr>
      </w:pPr>
      <w:r w:rsidRPr="00A54EDD">
        <w:rPr>
          <w:rFonts w:asciiTheme="majorHAnsi" w:hAnsiTheme="majorHAnsi"/>
          <w:i/>
          <w:color w:val="0070C0"/>
          <w:sz w:val="26"/>
          <w:szCs w:val="26"/>
        </w:rPr>
        <w:t>&lt;link href="{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{asset (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'/css/calendar.css'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)}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}" rel="stylesheet"&gt;</w:t>
      </w:r>
    </w:p>
    <w:p w:rsidR="00DD7724" w:rsidRDefault="00DD7724" w:rsidP="00125C88">
      <w:pPr>
        <w:tabs>
          <w:tab w:val="left" w:pos="1380"/>
        </w:tabs>
        <w:rPr>
          <w:rStyle w:val="IntenseReference"/>
          <w:rFonts w:asciiTheme="majorHAnsi" w:hAnsiTheme="majorHAnsi"/>
          <w:color w:val="C00000"/>
          <w:sz w:val="30"/>
          <w:szCs w:val="30"/>
        </w:rPr>
      </w:pPr>
    </w:p>
    <w:p w:rsidR="00125C88" w:rsidRPr="00125C88" w:rsidRDefault="00125C88" w:rsidP="00125C88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Controllers :</w:t>
      </w:r>
    </w:p>
    <w:p w:rsidR="003511EF" w:rsidRPr="002A317E" w:rsidRDefault="004E45E5" w:rsidP="003511EF">
      <w:pPr>
        <w:pStyle w:val="ListParagraph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HomeController :</w:t>
      </w:r>
    </w:p>
    <w:p w:rsidR="00DD7724" w:rsidRDefault="004E45E5" w:rsidP="003511EF">
      <w:pPr>
        <w:tabs>
          <w:tab w:val="left" w:pos="750"/>
          <w:tab w:val="left" w:pos="1380"/>
        </w:tabs>
        <w:rPr>
          <w:rFonts w:asciiTheme="majorHAnsi" w:hAnsiTheme="majorHAnsi"/>
          <w:b/>
          <w:color w:val="0070C0"/>
          <w:sz w:val="28"/>
          <w:szCs w:val="28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L’ors de l’accès à </w:t>
      </w:r>
      <w:r w:rsidR="00C9286B" w:rsidRPr="00125C88">
        <w:rPr>
          <w:rFonts w:asciiTheme="majorHAnsi" w:hAnsiTheme="majorHAnsi"/>
          <w:sz w:val="28"/>
          <w:szCs w:val="28"/>
        </w:rPr>
        <w:t>l’application,</w:t>
      </w:r>
      <w:r w:rsidR="003511EF" w:rsidRPr="00125C88">
        <w:rPr>
          <w:rFonts w:asciiTheme="majorHAnsi" w:hAnsiTheme="majorHAnsi"/>
          <w:sz w:val="28"/>
          <w:szCs w:val="28"/>
        </w:rPr>
        <w:t xml:space="preserve"> la fonction </w:t>
      </w:r>
      <w:r w:rsidR="00C9286B" w:rsidRPr="00125C88">
        <w:rPr>
          <w:rFonts w:asciiTheme="majorHAnsi" w:hAnsiTheme="majorHAnsi"/>
          <w:b/>
          <w:color w:val="4F2270"/>
          <w:sz w:val="28"/>
          <w:szCs w:val="28"/>
        </w:rPr>
        <w:t>index (</w:t>
      </w:r>
      <w:r w:rsidR="003511EF" w:rsidRPr="00125C88">
        <w:rPr>
          <w:rFonts w:asciiTheme="majorHAnsi" w:hAnsiTheme="majorHAnsi"/>
          <w:b/>
          <w:color w:val="4F2270"/>
          <w:sz w:val="28"/>
          <w:szCs w:val="28"/>
        </w:rPr>
        <w:t>)</w:t>
      </w:r>
      <w:r w:rsidR="003511EF" w:rsidRPr="00125C88">
        <w:rPr>
          <w:rFonts w:asciiTheme="majorHAnsi" w:hAnsiTheme="majorHAnsi"/>
          <w:color w:val="4F227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qui se trouve dans </w:t>
      </w:r>
      <w:r w:rsidR="003511EF" w:rsidRPr="00125C88">
        <w:rPr>
          <w:rFonts w:asciiTheme="majorHAnsi" w:hAnsiTheme="majorHAnsi"/>
          <w:color w:val="0070C0"/>
          <w:sz w:val="28"/>
          <w:szCs w:val="28"/>
        </w:rPr>
        <w:t>app/Http/Controllers/HomeController.php</w:t>
      </w:r>
      <w:r w:rsidR="003511EF" w:rsidRPr="00125C88">
        <w:rPr>
          <w:rFonts w:asciiTheme="majorHAnsi" w:hAnsiTheme="majorHAnsi"/>
          <w:sz w:val="28"/>
          <w:szCs w:val="28"/>
        </w:rPr>
        <w:t xml:space="preserve"> seras </w:t>
      </w:r>
      <w:r w:rsidR="00C9286B" w:rsidRPr="00125C88">
        <w:rPr>
          <w:rFonts w:asciiTheme="majorHAnsi" w:hAnsiTheme="majorHAnsi"/>
          <w:sz w:val="28"/>
          <w:szCs w:val="28"/>
        </w:rPr>
        <w:t>exécuté.</w:t>
      </w:r>
    </w:p>
    <w:p w:rsidR="00DD7724" w:rsidRPr="002A317E" w:rsidRDefault="00DD7724" w:rsidP="002A317E">
      <w:pPr>
        <w:pStyle w:val="ListParagraph"/>
        <w:tabs>
          <w:tab w:val="left" w:pos="1950"/>
        </w:tabs>
        <w:ind w:left="1211"/>
        <w:rPr>
          <w:rFonts w:asciiTheme="majorHAnsi" w:hAnsiTheme="majorHAnsi"/>
          <w:color w:val="4F2270"/>
          <w:sz w:val="28"/>
          <w:szCs w:val="28"/>
        </w:rPr>
      </w:pPr>
      <w:r w:rsidRPr="002A317E">
        <w:rPr>
          <w:rFonts w:asciiTheme="majorHAnsi" w:hAnsiTheme="majorHAnsi"/>
          <w:b/>
          <w:color w:val="4F2270"/>
          <w:sz w:val="28"/>
          <w:szCs w:val="28"/>
        </w:rPr>
        <w:t>Fonction Index () :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fonction vas premièrement vérifier si la base de données des </w:t>
      </w:r>
      <w:r w:rsidR="00C9286B">
        <w:rPr>
          <w:rFonts w:asciiTheme="majorHAnsi" w:hAnsiTheme="majorHAnsi"/>
          <w:sz w:val="28"/>
          <w:szCs w:val="28"/>
        </w:rPr>
        <w:t>utilisateurs</w:t>
      </w:r>
      <w:r>
        <w:rPr>
          <w:rFonts w:asciiTheme="majorHAnsi" w:hAnsiTheme="majorHAnsi"/>
          <w:sz w:val="28"/>
          <w:szCs w:val="28"/>
        </w:rPr>
        <w:t xml:space="preserve"> est vide en appelant la fonction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CheckFirstRegistration()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dans le cas </w:t>
      </w:r>
      <w:r w:rsidR="00C9286B">
        <w:rPr>
          <w:rFonts w:asciiTheme="majorHAnsi" w:hAnsiTheme="majorHAnsi"/>
          <w:sz w:val="28"/>
          <w:szCs w:val="28"/>
        </w:rPr>
        <w:t>vrais,</w:t>
      </w:r>
      <w:r>
        <w:rPr>
          <w:rFonts w:asciiTheme="majorHAnsi" w:hAnsiTheme="majorHAnsi"/>
          <w:sz w:val="28"/>
          <w:szCs w:val="28"/>
        </w:rPr>
        <w:t xml:space="preserve"> une redirection vers la route </w:t>
      </w:r>
      <w:r w:rsidRPr="008D0589">
        <w:rPr>
          <w:rFonts w:asciiTheme="majorHAnsi" w:hAnsiTheme="majorHAnsi"/>
          <w:color w:val="0070C0"/>
          <w:sz w:val="28"/>
          <w:szCs w:val="28"/>
        </w:rPr>
        <w:t>'admin.register.index'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seras effectuée.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Dans le cas contraire, la vue </w:t>
      </w:r>
      <w:r w:rsidRPr="008D0589">
        <w:rPr>
          <w:rFonts w:asciiTheme="majorHAnsi" w:hAnsiTheme="majorHAnsi"/>
          <w:color w:val="0070C0"/>
          <w:sz w:val="28"/>
          <w:szCs w:val="28"/>
        </w:rPr>
        <w:t>'index'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est appelée tout en envoyant </w:t>
      </w:r>
      <w:r w:rsidR="00C9286B">
        <w:rPr>
          <w:rFonts w:asciiTheme="majorHAnsi" w:hAnsiTheme="majorHAnsi"/>
          <w:sz w:val="28"/>
          <w:szCs w:val="28"/>
        </w:rPr>
        <w:t>les variables suivantes</w:t>
      </w:r>
      <w:r>
        <w:rPr>
          <w:rFonts w:asciiTheme="majorHAnsi" w:hAnsiTheme="majorHAnsi"/>
          <w:sz w:val="28"/>
          <w:szCs w:val="28"/>
        </w:rPr>
        <w:t> :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LastFewProjects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les 3 derniers </w:t>
      </w:r>
      <w:r w:rsidR="00C9286B">
        <w:rPr>
          <w:rFonts w:asciiTheme="majorHAnsi" w:hAnsiTheme="majorHAnsi"/>
          <w:sz w:val="28"/>
          <w:szCs w:val="28"/>
        </w:rPr>
        <w:t>projets</w:t>
      </w:r>
      <w:r>
        <w:rPr>
          <w:rFonts w:asciiTheme="majorHAnsi" w:hAnsiTheme="majorHAnsi"/>
          <w:sz w:val="28"/>
          <w:szCs w:val="28"/>
        </w:rPr>
        <w:t xml:space="preserve"> triés par état en-cours.</w:t>
      </w:r>
    </w:p>
    <w:p w:rsidR="00DF4CFA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color w:val="C00000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LastFewTasks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>:</w:t>
      </w:r>
      <w:r w:rsidRPr="00173E9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les 3 dernières Taches triés par état en-cours.</w:t>
      </w:r>
    </w:p>
    <w:p w:rsidR="00DD7724" w:rsidRPr="00DF4CFA" w:rsidRDefault="00DD7724" w:rsidP="00DF4CFA">
      <w:pPr>
        <w:jc w:val="center"/>
      </w:pPr>
    </w:p>
    <w:p w:rsidR="0083244E" w:rsidRPr="00626381" w:rsidRDefault="003511EF" w:rsidP="00626381">
      <w:p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19050</wp:posOffset>
            </wp:positionV>
            <wp:extent cx="567690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0"/>
                    <a:stretch/>
                  </pic:blipFill>
                  <pic:spPr bwMode="auto">
                    <a:xfrm>
                      <a:off x="0" y="0"/>
                      <a:ext cx="56769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B8E" w:rsidRPr="00F26BF4" w:rsidRDefault="00CD0B8E" w:rsidP="00CD0B8E">
      <w:pPr>
        <w:pStyle w:val="IntenseQuote"/>
        <w:ind w:left="0"/>
        <w:rPr>
          <w:rFonts w:asciiTheme="majorHAnsi" w:hAnsiTheme="majorHAnsi"/>
          <w:i w:val="0"/>
          <w:sz w:val="30"/>
          <w:szCs w:val="30"/>
        </w:rPr>
      </w:pPr>
      <w:r w:rsidRPr="00F26BF4">
        <w:rPr>
          <w:rFonts w:asciiTheme="majorHAnsi" w:hAnsiTheme="majorHAnsi"/>
          <w:i w:val="0"/>
          <w:sz w:val="30"/>
          <w:szCs w:val="30"/>
        </w:rPr>
        <w:t xml:space="preserve">Page </w:t>
      </w:r>
      <w:r>
        <w:rPr>
          <w:rFonts w:asciiTheme="majorHAnsi" w:hAnsiTheme="majorHAnsi"/>
          <w:i w:val="0"/>
          <w:sz w:val="30"/>
          <w:szCs w:val="30"/>
        </w:rPr>
        <w:t>de Login / authentification</w:t>
      </w:r>
    </w:p>
    <w:p w:rsidR="00556838" w:rsidRDefault="00CD0B8E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CC10C8">
        <w:rPr>
          <w:rFonts w:asciiTheme="majorHAnsi" w:hAnsiTheme="majorHAnsi"/>
          <w:sz w:val="28"/>
          <w:szCs w:val="28"/>
        </w:rPr>
        <w:t xml:space="preserve">Une fois la base de donnée des utilisateurs est remplie, l’accès à l’application seras automatiquement initié </w:t>
      </w:r>
      <w:r>
        <w:rPr>
          <w:rFonts w:asciiTheme="majorHAnsi" w:hAnsiTheme="majorHAnsi"/>
          <w:sz w:val="28"/>
          <w:szCs w:val="28"/>
        </w:rPr>
        <w:t xml:space="preserve">par une page </w:t>
      </w:r>
      <w:r w:rsidR="00BD79BC">
        <w:rPr>
          <w:rFonts w:asciiTheme="majorHAnsi" w:hAnsiTheme="majorHAnsi"/>
          <w:sz w:val="28"/>
          <w:szCs w:val="28"/>
        </w:rPr>
        <w:t>d’authentification.</w:t>
      </w:r>
    </w:p>
    <w:p w:rsidR="00556838" w:rsidRPr="00626381" w:rsidRDefault="00BD79BC" w:rsidP="00626381">
      <w:pPr>
        <w:tabs>
          <w:tab w:val="left" w:pos="1380"/>
        </w:tabs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143250" cy="2702092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user 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38" w:rsidRPr="00556838">
        <w:rPr>
          <w:rFonts w:asciiTheme="majorHAnsi" w:hAnsiTheme="majorHAnsi"/>
          <w:sz w:val="26"/>
          <w:szCs w:val="26"/>
        </w:rPr>
        <w:t>Figure 2: Page Login</w:t>
      </w:r>
    </w:p>
    <w:p w:rsidR="001A4AD1" w:rsidRDefault="001A4AD1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CD0B8E" w:rsidRPr="00E45E5D" w:rsidRDefault="00BD79BC" w:rsidP="00BD79BC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  <w:r w:rsidR="00CD0B8E">
        <w:rPr>
          <w:rFonts w:asciiTheme="majorHAnsi" w:hAnsiTheme="majorHAnsi"/>
          <w:sz w:val="28"/>
          <w:szCs w:val="28"/>
        </w:rPr>
        <w:lastRenderedPageBreak/>
        <w:t xml:space="preserve">Cette page vas étendre le layout </w:t>
      </w:r>
      <w:r w:rsidR="00CD0B8E" w:rsidRPr="00E45E5D">
        <w:rPr>
          <w:rFonts w:asciiTheme="majorHAnsi" w:hAnsiTheme="majorHAnsi"/>
          <w:b/>
          <w:i/>
          <w:sz w:val="28"/>
          <w:szCs w:val="28"/>
        </w:rPr>
        <w:t>structure.blade.php</w:t>
      </w:r>
      <w:r w:rsidR="00CD0B8E">
        <w:rPr>
          <w:rFonts w:asciiTheme="majorHAnsi" w:hAnsiTheme="majorHAnsi"/>
          <w:b/>
          <w:i/>
          <w:sz w:val="28"/>
          <w:szCs w:val="28"/>
        </w:rPr>
        <w:t xml:space="preserve"> </w:t>
      </w:r>
      <w:r w:rsidR="00CD0B8E">
        <w:rPr>
          <w:rFonts w:asciiTheme="majorHAnsi" w:hAnsiTheme="majorHAnsi"/>
          <w:sz w:val="28"/>
          <w:szCs w:val="28"/>
        </w:rPr>
        <w:t xml:space="preserve">(voir </w:t>
      </w:r>
      <w:r w:rsidR="00CD0B8E" w:rsidRPr="00AD4814">
        <w:rPr>
          <w:rFonts w:asciiTheme="majorHAnsi" w:hAnsiTheme="majorHAnsi"/>
          <w:color w:val="C00000"/>
          <w:sz w:val="28"/>
          <w:szCs w:val="28"/>
        </w:rPr>
        <w:t>Layout Structure</w:t>
      </w:r>
      <w:r w:rsidR="00CD0B8E">
        <w:rPr>
          <w:rFonts w:asciiTheme="majorHAnsi" w:hAnsiTheme="majorHAnsi"/>
          <w:sz w:val="28"/>
          <w:szCs w:val="28"/>
        </w:rPr>
        <w:t>) donc hérite ses scripts et liens css.</w:t>
      </w:r>
    </w:p>
    <w:p w:rsidR="00CD0B8E" w:rsidRPr="00CC10C8" w:rsidRDefault="00CD0B8E" w:rsidP="00C9286B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ayant oublié son mot de passe pourras choisir l’option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(</w:t>
      </w:r>
      <w:r w:rsidR="00C9286B">
        <w:rPr>
          <w:rFonts w:asciiTheme="majorHAnsi" w:hAnsiTheme="majorHAnsi"/>
          <w:i/>
          <w:color w:val="0070C0"/>
          <w:sz w:val="28"/>
          <w:szCs w:val="28"/>
        </w:rPr>
        <w:t xml:space="preserve">Mot de passe oublié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?)</w:t>
      </w:r>
      <w:r>
        <w:rPr>
          <w:rFonts w:asciiTheme="majorHAnsi" w:hAnsiTheme="majorHAnsi"/>
          <w:i/>
          <w:color w:val="FF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ensuite seras mené à insérer une adresse email valide, pour </w:t>
      </w:r>
      <w:r w:rsidR="00C9286B">
        <w:rPr>
          <w:rFonts w:asciiTheme="majorHAnsi" w:hAnsiTheme="majorHAnsi"/>
          <w:sz w:val="28"/>
          <w:szCs w:val="28"/>
        </w:rPr>
        <w:t>recevoir</w:t>
      </w:r>
      <w:r>
        <w:rPr>
          <w:rFonts w:asciiTheme="majorHAnsi" w:hAnsiTheme="majorHAnsi"/>
          <w:sz w:val="28"/>
          <w:szCs w:val="28"/>
        </w:rPr>
        <w:t xml:space="preserve"> le lien qui le mèneras ensuite à la page de réinitialisation du mot de </w:t>
      </w:r>
      <w:r w:rsidR="00C9286B">
        <w:rPr>
          <w:rFonts w:asciiTheme="majorHAnsi" w:hAnsiTheme="majorHAnsi"/>
          <w:sz w:val="28"/>
          <w:szCs w:val="28"/>
        </w:rPr>
        <w:t xml:space="preserve">passe. </w:t>
      </w:r>
      <w:r>
        <w:rPr>
          <w:rFonts w:asciiTheme="majorHAnsi" w:hAnsiTheme="majorHAnsi"/>
          <w:sz w:val="28"/>
          <w:szCs w:val="28"/>
        </w:rPr>
        <w:t>(</w:t>
      </w:r>
      <w:r w:rsidR="00C9286B">
        <w:rPr>
          <w:rFonts w:asciiTheme="majorHAnsi" w:hAnsiTheme="majorHAnsi"/>
          <w:sz w:val="28"/>
          <w:szCs w:val="28"/>
        </w:rPr>
        <w:t>Action</w:t>
      </w:r>
      <w:r w:rsidR="00282E54">
        <w:rPr>
          <w:rFonts w:asciiTheme="majorHAnsi" w:hAnsiTheme="majorHAnsi"/>
          <w:sz w:val="28"/>
          <w:szCs w:val="28"/>
        </w:rPr>
        <w:t xml:space="preserve"> en cours de </w:t>
      </w:r>
      <w:r w:rsidR="00C9286B">
        <w:rPr>
          <w:rFonts w:asciiTheme="majorHAnsi" w:hAnsiTheme="majorHAnsi"/>
          <w:sz w:val="28"/>
          <w:szCs w:val="28"/>
        </w:rPr>
        <w:t>modification...)</w:t>
      </w:r>
    </w:p>
    <w:p w:rsidR="00EF105A" w:rsidRPr="00EF105A" w:rsidRDefault="00EF105A" w:rsidP="00EF105A"/>
    <w:p w:rsidR="00F26BF4" w:rsidRPr="00B52C85" w:rsidRDefault="0039428A" w:rsidP="00B52C85">
      <w:pPr>
        <w:pStyle w:val="IntenseQuote"/>
        <w:ind w:left="0"/>
        <w:rPr>
          <w:rFonts w:asciiTheme="majorHAnsi" w:hAnsiTheme="majorHAnsi"/>
          <w:i w:val="0"/>
          <w:sz w:val="30"/>
          <w:szCs w:val="30"/>
        </w:rPr>
      </w:pPr>
      <w:r>
        <w:rPr>
          <w:rFonts w:asciiTheme="majorHAnsi" w:hAnsiTheme="majorHAnsi"/>
          <w:i w:val="0"/>
          <w:sz w:val="30"/>
          <w:szCs w:val="30"/>
        </w:rPr>
        <w:t>Page d’accueil</w:t>
      </w:r>
      <w:r w:rsidR="00B52C85" w:rsidRPr="00B52C85">
        <w:rPr>
          <w:rFonts w:asciiTheme="majorHAnsi" w:hAnsiTheme="majorHAnsi"/>
          <w:i w:val="0"/>
          <w:sz w:val="30"/>
          <w:szCs w:val="30"/>
        </w:rPr>
        <w:t xml:space="preserve"> </w:t>
      </w:r>
    </w:p>
    <w:p w:rsidR="00A54EDD" w:rsidRPr="007878B9" w:rsidRDefault="001A4AD1" w:rsidP="007878B9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authentifié </w:t>
      </w:r>
      <w:r w:rsidR="00C9286B">
        <w:rPr>
          <w:rFonts w:asciiTheme="majorHAnsi" w:hAnsiTheme="majorHAnsi"/>
          <w:sz w:val="28"/>
          <w:szCs w:val="28"/>
        </w:rPr>
        <w:t>aura</w:t>
      </w:r>
      <w:r>
        <w:rPr>
          <w:rFonts w:asciiTheme="majorHAnsi" w:hAnsiTheme="majorHAnsi"/>
          <w:sz w:val="28"/>
          <w:szCs w:val="28"/>
        </w:rPr>
        <w:t xml:space="preserve"> accès à la page </w:t>
      </w:r>
      <w:r w:rsidR="00C9286B">
        <w:rPr>
          <w:rFonts w:asciiTheme="majorHAnsi" w:hAnsiTheme="majorHAnsi"/>
          <w:sz w:val="28"/>
          <w:szCs w:val="28"/>
        </w:rPr>
        <w:t>d’accueil, celle</w:t>
      </w:r>
      <w:r>
        <w:rPr>
          <w:rFonts w:asciiTheme="majorHAnsi" w:hAnsiTheme="majorHAnsi"/>
          <w:sz w:val="28"/>
          <w:szCs w:val="28"/>
        </w:rPr>
        <w:t xml:space="preserve">-ci contient une barre de menu en </w:t>
      </w:r>
      <w:r w:rsidR="00C9286B">
        <w:rPr>
          <w:rFonts w:asciiTheme="majorHAnsi" w:hAnsiTheme="majorHAnsi"/>
          <w:sz w:val="28"/>
          <w:szCs w:val="28"/>
        </w:rPr>
        <w:t>haut,</w:t>
      </w:r>
      <w:r>
        <w:rPr>
          <w:rFonts w:asciiTheme="majorHAnsi" w:hAnsiTheme="majorHAnsi"/>
          <w:sz w:val="28"/>
          <w:szCs w:val="28"/>
        </w:rPr>
        <w:t xml:space="preserve"> un </w:t>
      </w:r>
      <w:r w:rsidR="007878B9">
        <w:rPr>
          <w:rFonts w:asciiTheme="majorHAnsi" w:hAnsiTheme="majorHAnsi"/>
          <w:sz w:val="28"/>
          <w:szCs w:val="28"/>
        </w:rPr>
        <w:t>calendrier</w:t>
      </w:r>
      <w:r>
        <w:rPr>
          <w:rFonts w:asciiTheme="majorHAnsi" w:hAnsiTheme="majorHAnsi"/>
          <w:sz w:val="28"/>
          <w:szCs w:val="28"/>
        </w:rPr>
        <w:t xml:space="preserve"> à gauche et Les Derniers Projets </w:t>
      </w:r>
      <w:r w:rsidR="002C177F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</w:t>
      </w:r>
      <w:r w:rsidR="00D01FF0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aches </w:t>
      </w:r>
      <w:r w:rsidR="002C177F">
        <w:rPr>
          <w:rFonts w:asciiTheme="majorHAnsi" w:hAnsiTheme="majorHAnsi"/>
          <w:sz w:val="28"/>
          <w:szCs w:val="28"/>
        </w:rPr>
        <w:t xml:space="preserve">(en-cours) </w:t>
      </w:r>
      <w:r w:rsidR="00C9286B">
        <w:rPr>
          <w:rFonts w:asciiTheme="majorHAnsi" w:hAnsiTheme="majorHAnsi"/>
          <w:sz w:val="28"/>
          <w:szCs w:val="28"/>
        </w:rPr>
        <w:t>aux milieux</w:t>
      </w:r>
      <w:r>
        <w:rPr>
          <w:rFonts w:asciiTheme="majorHAnsi" w:hAnsiTheme="majorHAnsi"/>
          <w:sz w:val="28"/>
          <w:szCs w:val="28"/>
        </w:rPr>
        <w:t>.</w:t>
      </w:r>
    </w:p>
    <w:p w:rsidR="00B9698B" w:rsidRDefault="00B9698B" w:rsidP="00B9698B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7878B9" w:rsidRPr="007878B9" w:rsidRDefault="007878B9" w:rsidP="007878B9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7878B9">
        <w:rPr>
          <w:rFonts w:asciiTheme="majorHAnsi" w:hAnsiTheme="majorHAnsi"/>
          <w:b/>
          <w:sz w:val="28"/>
          <w:szCs w:val="28"/>
        </w:rPr>
        <w:t xml:space="preserve"> </w:t>
      </w:r>
      <w:r w:rsidRPr="007878B9">
        <w:rPr>
          <w:rFonts w:asciiTheme="majorHAnsi" w:hAnsiTheme="majorHAnsi"/>
          <w:b/>
          <w:sz w:val="28"/>
          <w:szCs w:val="28"/>
        </w:rPr>
        <w:tab/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L</w:t>
      </w:r>
      <w:r>
        <w:rPr>
          <w:rFonts w:asciiTheme="majorHAnsi" w:hAnsiTheme="majorHAnsi"/>
          <w:b/>
          <w:color w:val="4F2270"/>
          <w:sz w:val="28"/>
          <w:szCs w:val="28"/>
        </w:rPr>
        <w:t>e calendrier</w:t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 :</w:t>
      </w:r>
    </w:p>
    <w:p w:rsidR="00B9698B" w:rsidRPr="007878B9" w:rsidRDefault="0039428A" w:rsidP="007878B9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Pr="00B9698B">
        <w:rPr>
          <w:rFonts w:asciiTheme="majorHAnsi" w:hAnsiTheme="majorHAnsi"/>
          <w:sz w:val="28"/>
          <w:szCs w:val="28"/>
        </w:rPr>
        <w:t xml:space="preserve">Le code html </w:t>
      </w:r>
      <w:r w:rsidR="007878B9">
        <w:rPr>
          <w:rFonts w:asciiTheme="majorHAnsi" w:hAnsiTheme="majorHAnsi"/>
          <w:sz w:val="28"/>
          <w:szCs w:val="28"/>
        </w:rPr>
        <w:t>du calendrier</w:t>
      </w:r>
      <w:r w:rsidRPr="00B9698B">
        <w:rPr>
          <w:rFonts w:asciiTheme="majorHAnsi" w:hAnsiTheme="majorHAnsi"/>
          <w:sz w:val="28"/>
          <w:szCs w:val="28"/>
        </w:rPr>
        <w:t xml:space="preserve"> se trouve dans :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39428A" w:rsidRDefault="0039428A" w:rsidP="0039428A">
      <w:pPr>
        <w:pStyle w:val="ListParagraph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  <w:r w:rsidRPr="00943F75">
        <w:rPr>
          <w:rFonts w:asciiTheme="majorHAnsi" w:hAnsiTheme="majorHAnsi"/>
          <w:color w:val="0070C0"/>
          <w:sz w:val="28"/>
          <w:szCs w:val="28"/>
        </w:rPr>
        <w:t>(views/Calendars/mycalendar.blade.php</w:t>
      </w:r>
      <w:r w:rsidR="00C9286B" w:rsidRPr="00943F75">
        <w:rPr>
          <w:rFonts w:asciiTheme="majorHAnsi" w:hAnsiTheme="majorHAnsi"/>
          <w:color w:val="0070C0"/>
          <w:sz w:val="28"/>
          <w:szCs w:val="28"/>
        </w:rPr>
        <w:t>),</w:t>
      </w:r>
      <w:r>
        <w:rPr>
          <w:rFonts w:asciiTheme="majorHAnsi" w:hAnsiTheme="majorHAnsi"/>
          <w:sz w:val="28"/>
          <w:szCs w:val="28"/>
        </w:rPr>
        <w:t xml:space="preserve"> ce fichier utilise l’objet</w:t>
      </w:r>
      <w:r w:rsidR="00943F75">
        <w:rPr>
          <w:rFonts w:asciiTheme="majorHAnsi" w:hAnsiTheme="majorHAnsi"/>
          <w:sz w:val="28"/>
          <w:szCs w:val="28"/>
        </w:rPr>
        <w:t xml:space="preserve"> </w:t>
      </w:r>
      <w:r w:rsidR="00943F75" w:rsidRPr="00943F75">
        <w:rPr>
          <w:rFonts w:asciiTheme="majorHAnsi" w:hAnsiTheme="majorHAnsi"/>
          <w:color w:val="C00000"/>
          <w:sz w:val="28"/>
          <w:szCs w:val="28"/>
        </w:rPr>
        <w:t>$month</w:t>
      </w:r>
      <w:r w:rsidRPr="00943F75">
        <w:rPr>
          <w:rFonts w:asciiTheme="majorHAnsi" w:hAnsiTheme="majorHAnsi"/>
          <w:color w:val="C0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de classe </w:t>
      </w:r>
      <w:r w:rsidRPr="00943F75">
        <w:rPr>
          <w:rFonts w:asciiTheme="majorHAnsi" w:hAnsiTheme="majorHAnsi"/>
          <w:color w:val="0070C0"/>
          <w:sz w:val="28"/>
          <w:szCs w:val="28"/>
        </w:rPr>
        <w:t>(app\Calendar\</w:t>
      </w:r>
      <w:r w:rsidR="00C9286B" w:rsidRPr="00943F75">
        <w:rPr>
          <w:rFonts w:asciiTheme="majorHAnsi" w:hAnsiTheme="majorHAnsi"/>
          <w:color w:val="0070C0"/>
          <w:sz w:val="28"/>
          <w:szCs w:val="28"/>
        </w:rPr>
        <w:t>Month)</w:t>
      </w:r>
    </w:p>
    <w:p w:rsidR="00B9698B" w:rsidRDefault="00B9698B" w:rsidP="0039428A">
      <w:pPr>
        <w:pStyle w:val="ListParagraph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</w:p>
    <w:p w:rsidR="00943F75" w:rsidRDefault="00A54EDD" w:rsidP="0039428A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="007878B9">
        <w:rPr>
          <w:rFonts w:asciiTheme="majorHAnsi" w:hAnsiTheme="majorHAnsi"/>
          <w:sz w:val="28"/>
          <w:szCs w:val="28"/>
        </w:rPr>
        <w:t>Son</w:t>
      </w:r>
      <w:r>
        <w:rPr>
          <w:rFonts w:asciiTheme="majorHAnsi" w:hAnsiTheme="majorHAnsi"/>
          <w:sz w:val="28"/>
          <w:szCs w:val="28"/>
        </w:rPr>
        <w:t xml:space="preserve"> css définit dans le </w:t>
      </w:r>
      <w:r w:rsidR="00C9286B">
        <w:rPr>
          <w:rFonts w:asciiTheme="majorHAnsi" w:hAnsiTheme="majorHAnsi"/>
          <w:sz w:val="28"/>
          <w:szCs w:val="28"/>
        </w:rPr>
        <w:t>Template</w:t>
      </w:r>
      <w:r>
        <w:rPr>
          <w:rFonts w:asciiTheme="majorHAnsi" w:hAnsiTheme="majorHAnsi"/>
          <w:sz w:val="28"/>
          <w:szCs w:val="28"/>
        </w:rPr>
        <w:t> :</w:t>
      </w:r>
    </w:p>
    <w:p w:rsidR="00A54EDD" w:rsidRDefault="00A54EDD" w:rsidP="00A54EDD">
      <w:pPr>
        <w:pStyle w:val="ListParagraph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  <w:r w:rsidRPr="00A54EDD">
        <w:rPr>
          <w:rFonts w:asciiTheme="majorHAnsi" w:hAnsiTheme="majorHAnsi"/>
          <w:i/>
          <w:color w:val="0070C0"/>
          <w:sz w:val="26"/>
          <w:szCs w:val="26"/>
        </w:rPr>
        <w:t>&lt;link href="{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{asset (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'/css/calendar.css'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)}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}" rel="stylesheet"&gt;</w:t>
      </w:r>
    </w:p>
    <w:p w:rsidR="00B9698B" w:rsidRPr="00A54EDD" w:rsidRDefault="00B9698B" w:rsidP="00A54EDD">
      <w:pPr>
        <w:pStyle w:val="ListParagraph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</w:p>
    <w:p w:rsidR="00B9698B" w:rsidRDefault="0039428A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-La classe Month </w:t>
      </w:r>
      <w:r w:rsidR="00943F75">
        <w:rPr>
          <w:rFonts w:asciiTheme="majorHAnsi" w:hAnsiTheme="majorHAnsi"/>
          <w:sz w:val="28"/>
          <w:szCs w:val="28"/>
        </w:rPr>
        <w:t>définit les éléments suivant :</w:t>
      </w:r>
    </w:p>
    <w:p w:rsidR="007609C6" w:rsidRPr="007609C6" w:rsidRDefault="007609C6" w:rsidP="007609C6">
      <w:pPr>
        <w:pStyle w:val="ListParagraph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Variables globales :</w:t>
      </w:r>
    </w:p>
    <w:p w:rsidR="00943F75" w:rsidRPr="00943F75" w:rsidRDefault="00943F75" w:rsidP="00943F75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$days </w:t>
      </w:r>
      <w:r>
        <w:rPr>
          <w:rFonts w:asciiTheme="majorHAnsi" w:hAnsiTheme="majorHAnsi"/>
          <w:sz w:val="28"/>
          <w:szCs w:val="28"/>
        </w:rPr>
        <w:t xml:space="preserve">: Tout </w:t>
      </w:r>
      <w:r w:rsidR="00C9286B">
        <w:rPr>
          <w:rFonts w:asciiTheme="majorHAnsi" w:hAnsiTheme="majorHAnsi"/>
          <w:sz w:val="28"/>
          <w:szCs w:val="28"/>
        </w:rPr>
        <w:t>le jour</w:t>
      </w:r>
      <w:r>
        <w:rPr>
          <w:rFonts w:asciiTheme="majorHAnsi" w:hAnsiTheme="majorHAnsi"/>
          <w:sz w:val="28"/>
          <w:szCs w:val="28"/>
        </w:rPr>
        <w:t xml:space="preserve"> de la semaine</w:t>
      </w:r>
    </w:p>
    <w:p w:rsidR="00943F75" w:rsidRPr="00943F75" w:rsidRDefault="00943F75" w:rsidP="00943F75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 xml:space="preserve">$months : </w:t>
      </w:r>
      <w:r>
        <w:rPr>
          <w:rFonts w:asciiTheme="majorHAnsi" w:hAnsiTheme="majorHAnsi"/>
          <w:sz w:val="28"/>
          <w:szCs w:val="28"/>
        </w:rPr>
        <w:t>Tout les mois de l’année par nom</w:t>
      </w:r>
    </w:p>
    <w:p w:rsidR="00B9698B" w:rsidRDefault="00943F75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$month </w:t>
      </w:r>
      <w:r w:rsidR="00176E7F" w:rsidRPr="00176E7F">
        <w:rPr>
          <w:rFonts w:asciiTheme="majorHAnsi" w:hAnsiTheme="majorHAnsi"/>
          <w:sz w:val="28"/>
          <w:szCs w:val="28"/>
        </w:rPr>
        <w:t>et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 </w:t>
      </w:r>
      <w:r w:rsidRPr="00176E7F">
        <w:rPr>
          <w:rFonts w:asciiTheme="majorHAnsi" w:hAnsiTheme="majorHAnsi"/>
          <w:color w:val="C00000"/>
          <w:sz w:val="28"/>
          <w:szCs w:val="28"/>
        </w:rPr>
        <w:t>$year</w:t>
      </w:r>
      <w:r w:rsidR="00176E7F">
        <w:rPr>
          <w:rFonts w:asciiTheme="majorHAnsi" w:hAnsiTheme="majorHAnsi"/>
          <w:sz w:val="28"/>
          <w:szCs w:val="28"/>
        </w:rPr>
        <w:t xml:space="preserve"> : </w:t>
      </w:r>
      <w:r w:rsidR="00176E7F" w:rsidRPr="00176E7F">
        <w:rPr>
          <w:rFonts w:asciiTheme="majorHAnsi" w:hAnsiTheme="majorHAnsi"/>
          <w:sz w:val="28"/>
          <w:szCs w:val="28"/>
        </w:rPr>
        <w:t>par défaut =null</w:t>
      </w:r>
      <w:r w:rsidR="009C0CBE">
        <w:rPr>
          <w:rFonts w:asciiTheme="majorHAnsi" w:hAnsiTheme="majorHAnsi"/>
          <w:sz w:val="28"/>
          <w:szCs w:val="28"/>
        </w:rPr>
        <w:t xml:space="preserve"> : </w:t>
      </w:r>
      <w:r w:rsidR="009C0CBE" w:rsidRPr="009C0CBE">
        <w:rPr>
          <w:rFonts w:asciiTheme="majorHAnsi" w:hAnsiTheme="majorHAnsi"/>
          <w:sz w:val="28"/>
          <w:szCs w:val="28"/>
        </w:rPr>
        <w:t>Le mois compris entre 1 et 12</w:t>
      </w:r>
      <w:r w:rsidR="009C0CBE">
        <w:rPr>
          <w:rFonts w:asciiTheme="majorHAnsi" w:hAnsiTheme="majorHAnsi"/>
          <w:sz w:val="28"/>
          <w:szCs w:val="28"/>
        </w:rPr>
        <w:t xml:space="preserve">  et     l’année en entier passées dans l’url de la </w:t>
      </w:r>
      <w:r w:rsidR="00C9286B">
        <w:rPr>
          <w:rFonts w:asciiTheme="majorHAnsi" w:hAnsiTheme="majorHAnsi"/>
          <w:sz w:val="28"/>
          <w:szCs w:val="28"/>
        </w:rPr>
        <w:t>page.</w:t>
      </w:r>
    </w:p>
    <w:p w:rsidR="007878B9" w:rsidRDefault="007878B9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609C6" w:rsidRPr="007609C6" w:rsidRDefault="007609C6" w:rsidP="007609C6">
      <w:pPr>
        <w:pStyle w:val="ListParagraph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Fonctions de la classe Month :</w:t>
      </w:r>
    </w:p>
    <w:p w:rsidR="009C0CBE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color w:val="000000" w:themeColor="text1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f.GetStartingDay()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retourne le premier jour du mois courant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sous format 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(Y</w:t>
      </w:r>
      <w:r>
        <w:rPr>
          <w:rFonts w:asciiTheme="majorHAnsi" w:hAnsiTheme="majorHAnsi"/>
          <w:color w:val="000000" w:themeColor="text1"/>
          <w:sz w:val="28"/>
          <w:szCs w:val="28"/>
        </w:rPr>
        <w:t>-M-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01)</w:t>
      </w:r>
    </w:p>
    <w:p w:rsidR="0035211C" w:rsidRP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color w:val="4F2270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f.ToString()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sz w:val="28"/>
          <w:szCs w:val="28"/>
        </w:rPr>
        <w:t xml:space="preserve">retourne le mois en toute lettre (ex: </w:t>
      </w:r>
      <w:r>
        <w:rPr>
          <w:rFonts w:asciiTheme="majorHAnsi" w:hAnsiTheme="majorHAnsi"/>
          <w:sz w:val="28"/>
          <w:szCs w:val="28"/>
        </w:rPr>
        <w:t>Janvier</w:t>
      </w:r>
      <w:r w:rsidRPr="0035211C">
        <w:rPr>
          <w:rFonts w:asciiTheme="majorHAnsi" w:hAnsiTheme="majorHAnsi"/>
          <w:sz w:val="28"/>
          <w:szCs w:val="28"/>
        </w:rPr>
        <w:t xml:space="preserve"> 2018)</w:t>
      </w:r>
    </w:p>
    <w:p w:rsidR="009C0CBE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f.GetWeeks()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retourne le nombre de semaine de le mois 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lastRenderedPageBreak/>
        <w:t>f.WithinMonth($</w:t>
      </w:r>
      <w:r w:rsidR="00C9286B" w:rsidRPr="007609C6">
        <w:rPr>
          <w:rFonts w:asciiTheme="majorHAnsi" w:hAnsiTheme="majorHAnsi"/>
          <w:b/>
          <w:color w:val="4F2270"/>
          <w:sz w:val="28"/>
          <w:szCs w:val="28"/>
        </w:rPr>
        <w:t>date)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($date) est inclus dans le mois courant !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Inweekend 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est en samedi ou dimanche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Isfreeday($date)</w:t>
      </w:r>
      <w:r w:rsidRPr="00A54EDD">
        <w:rPr>
          <w:rFonts w:asciiTheme="majorHAnsi" w:hAnsiTheme="majorHAnsi"/>
          <w:color w:val="4F227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vérifie si le jour est une fête nationale </w:t>
      </w:r>
      <w:r w:rsidR="00C9286B">
        <w:rPr>
          <w:rFonts w:asciiTheme="majorHAnsi" w:hAnsiTheme="majorHAnsi"/>
          <w:sz w:val="28"/>
          <w:szCs w:val="28"/>
        </w:rPr>
        <w:t>est retourne</w:t>
      </w:r>
      <w:r>
        <w:rPr>
          <w:rFonts w:asciiTheme="majorHAnsi" w:hAnsiTheme="majorHAnsi"/>
          <w:sz w:val="28"/>
          <w:szCs w:val="28"/>
        </w:rPr>
        <w:t xml:space="preserve"> le titre de la fête (pour l’année </w:t>
      </w:r>
      <w:r w:rsidR="00A54EDD" w:rsidRPr="00A54EDD">
        <w:rPr>
          <w:rFonts w:asciiTheme="majorHAnsi" w:hAnsiTheme="majorHAnsi"/>
          <w:sz w:val="28"/>
          <w:szCs w:val="28"/>
        </w:rPr>
        <w:t>2018</w:t>
      </w:r>
      <w:r w:rsidR="00A54EDD">
        <w:rPr>
          <w:rFonts w:asciiTheme="majorHAnsi" w:hAnsiTheme="majorHAnsi"/>
          <w:sz w:val="28"/>
          <w:szCs w:val="28"/>
        </w:rPr>
        <w:t xml:space="preserve"> –</w:t>
      </w:r>
      <w:r w:rsidR="00A54EDD" w:rsidRPr="00A54EDD">
        <w:rPr>
          <w:rFonts w:asciiTheme="majorHAnsi" w:hAnsiTheme="majorHAnsi"/>
          <w:sz w:val="28"/>
          <w:szCs w:val="28"/>
        </w:rPr>
        <w:t xml:space="preserve"> 2019</w:t>
      </w:r>
      <w:r w:rsidR="00A54EDD">
        <w:rPr>
          <w:rFonts w:asciiTheme="majorHAnsi" w:hAnsiTheme="majorHAnsi"/>
          <w:sz w:val="28"/>
          <w:szCs w:val="28"/>
        </w:rPr>
        <w:t xml:space="preserve"> -</w:t>
      </w:r>
      <w:r w:rsidR="00A54EDD" w:rsidRPr="00A54EDD">
        <w:rPr>
          <w:rFonts w:asciiTheme="majorHAnsi" w:hAnsiTheme="majorHAnsi"/>
          <w:sz w:val="28"/>
          <w:szCs w:val="28"/>
        </w:rPr>
        <w:t xml:space="preserve"> 2020</w:t>
      </w:r>
      <w:r>
        <w:rPr>
          <w:rFonts w:asciiTheme="majorHAnsi" w:hAnsiTheme="majorHAnsi"/>
          <w:sz w:val="28"/>
          <w:szCs w:val="28"/>
        </w:rPr>
        <w:t>)</w:t>
      </w:r>
    </w:p>
    <w:p w:rsidR="00A54EDD" w:rsidRDefault="00A54EDD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f.Iscurrentdate($date)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la $date est le jour courant</w:t>
      </w:r>
    </w:p>
    <w:p w:rsidR="00A54EDD" w:rsidRDefault="00A54EDD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f.nextMonth()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renvois le mois suivant sous format (Objet de Classe </w:t>
      </w:r>
      <w:r w:rsidR="00C9286B">
        <w:rPr>
          <w:rFonts w:asciiTheme="majorHAnsi" w:hAnsiTheme="majorHAnsi"/>
          <w:sz w:val="28"/>
          <w:szCs w:val="28"/>
        </w:rPr>
        <w:t>Month)</w:t>
      </w:r>
      <w:r>
        <w:rPr>
          <w:rFonts w:asciiTheme="majorHAnsi" w:hAnsiTheme="majorHAnsi"/>
          <w:sz w:val="28"/>
          <w:szCs w:val="28"/>
        </w:rPr>
        <w:t>.</w:t>
      </w:r>
    </w:p>
    <w:p w:rsidR="00B52C85" w:rsidRPr="007878B9" w:rsidRDefault="00A54EDD" w:rsidP="007878B9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f.previousMonth() </w:t>
      </w:r>
      <w:r w:rsidR="00C9286B" w:rsidRPr="007609C6">
        <w:rPr>
          <w:rFonts w:asciiTheme="majorHAnsi" w:hAnsiTheme="majorHAnsi"/>
          <w:b/>
          <w:sz w:val="28"/>
          <w:szCs w:val="28"/>
        </w:rPr>
        <w:t>:</w:t>
      </w:r>
      <w:r w:rsidR="00C9286B">
        <w:rPr>
          <w:rFonts w:asciiTheme="majorHAnsi" w:hAnsiTheme="majorHAnsi"/>
          <w:sz w:val="28"/>
          <w:szCs w:val="28"/>
        </w:rPr>
        <w:t xml:space="preserve"> renvois</w:t>
      </w:r>
      <w:r>
        <w:rPr>
          <w:rFonts w:asciiTheme="majorHAnsi" w:hAnsiTheme="majorHAnsi"/>
          <w:sz w:val="28"/>
          <w:szCs w:val="28"/>
        </w:rPr>
        <w:t xml:space="preserve"> le mois </w:t>
      </w:r>
      <w:r w:rsidR="00C9286B">
        <w:rPr>
          <w:rFonts w:asciiTheme="majorHAnsi" w:hAnsiTheme="majorHAnsi"/>
          <w:sz w:val="28"/>
          <w:szCs w:val="28"/>
        </w:rPr>
        <w:t>précédent.</w:t>
      </w:r>
    </w:p>
    <w:p w:rsidR="00EF105A" w:rsidRDefault="00FE38EE" w:rsidP="007878B9">
      <w:pPr>
        <w:pStyle w:val="IntenseQuote"/>
        <w:tabs>
          <w:tab w:val="right" w:pos="8090"/>
        </w:tabs>
        <w:rPr>
          <w:rStyle w:val="IntenseEmphasis"/>
          <w:b/>
          <w:color w:val="002060"/>
          <w:sz w:val="34"/>
          <w:szCs w:val="34"/>
        </w:rPr>
      </w:pPr>
      <w:r>
        <w:rPr>
          <w:bCs w:val="0"/>
          <w:i w:val="0"/>
          <w:iCs w:val="0"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1857375</wp:posOffset>
                </wp:positionH>
                <wp:positionV relativeFrom="paragraph">
                  <wp:posOffset>438149</wp:posOffset>
                </wp:positionV>
                <wp:extent cx="1580515" cy="1019175"/>
                <wp:effectExtent l="0" t="0" r="19685" b="2000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1019175"/>
                        </a:xfrm>
                        <a:prstGeom prst="wedgeRectCallout">
                          <a:avLst>
                            <a:gd name="adj1" fmla="val -10024"/>
                            <a:gd name="adj2" fmla="val 65381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CB7AAE" w:rsidP="00CB7AAE">
                            <w:pPr>
                              <w:jc w:val="center"/>
                            </w:pPr>
                            <w:r w:rsidRPr="00E07F10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427480" cy="987649"/>
                                  <wp:effectExtent l="0" t="0" r="1270" b="3175"/>
                                  <wp:docPr id="56" name="Imag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77" r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4679" cy="1006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le 14" o:spid="_x0000_s1026" type="#_x0000_t61" style="position:absolute;left:0;text-align:left;margin-left:146.25pt;margin-top:34.5pt;width:124.4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" adj="8635,24922" filled="f" strokecolor="#243f60 [1604]" strokeweight=".25pt">
                <v:textbox>
                  <w:txbxContent>
                    <w:p w:rsidR="00CB7AAE" w:rsidRDefault="00CB7AAE" w:rsidP="00CB7AAE">
                      <w:pPr>
                        <w:jc w:val="center"/>
                      </w:pPr>
                      <w:r w:rsidRPr="00E07F10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427480" cy="987649"/>
                            <wp:effectExtent l="0" t="0" r="1270" b="3175"/>
                            <wp:docPr id="56" name="Imag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77" r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4679" cy="1006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 w:val="0"/>
          <w:i w:val="0"/>
          <w:iCs w:val="0"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419100</wp:posOffset>
                </wp:positionV>
                <wp:extent cx="1500505" cy="1028700"/>
                <wp:effectExtent l="0" t="0" r="23495" b="1905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1028700"/>
                        </a:xfrm>
                        <a:prstGeom prst="wedgeRectCallout">
                          <a:avLst>
                            <a:gd name="adj1" fmla="val -10007"/>
                            <a:gd name="adj2" fmla="val 65547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13906" cy="971550"/>
                                  <wp:effectExtent l="0" t="0" r="635" b="0"/>
                                  <wp:docPr id="57" name="Imag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7223" cy="974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5" o:spid="_x0000_s1027" type="#_x0000_t61" style="position:absolute;left:0;text-align:left;margin-left:276pt;margin-top:33pt;width:118.1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" adj="8638,24958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313906" cy="971550"/>
                            <wp:effectExtent l="0" t="0" r="635" b="0"/>
                            <wp:docPr id="57" name="Imag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7223" cy="974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54FCD" w:rsidRPr="00654FCD">
        <w:rPr>
          <w:rStyle w:val="IntenseEmphasis"/>
          <w:b/>
          <w:color w:val="002060"/>
          <w:sz w:val="34"/>
          <w:szCs w:val="34"/>
        </w:rPr>
        <w:t>Interf</w:t>
      </w:r>
      <w:r w:rsidR="00654FCD">
        <w:rPr>
          <w:rStyle w:val="IntenseEmphasis"/>
          <w:b/>
          <w:color w:val="002060"/>
          <w:sz w:val="34"/>
          <w:szCs w:val="34"/>
        </w:rPr>
        <w:t>ace Admin</w:t>
      </w:r>
      <w:r w:rsidR="00654FCD" w:rsidRPr="00654FCD">
        <w:rPr>
          <w:rStyle w:val="IntenseEmphasis"/>
          <w:b/>
          <w:color w:val="002060"/>
          <w:sz w:val="34"/>
          <w:szCs w:val="34"/>
        </w:rPr>
        <w:t xml:space="preserve"> </w:t>
      </w:r>
      <w:r w:rsidR="005E56AD">
        <w:rPr>
          <w:rStyle w:val="IntenseEmphasis"/>
          <w:b/>
          <w:color w:val="002060"/>
          <w:sz w:val="34"/>
          <w:szCs w:val="34"/>
        </w:rPr>
        <w:t>et Gérant</w:t>
      </w:r>
      <w:r w:rsidR="007878B9">
        <w:rPr>
          <w:rStyle w:val="IntenseEmphasis"/>
          <w:b/>
          <w:color w:val="002060"/>
          <w:sz w:val="34"/>
          <w:szCs w:val="34"/>
        </w:rPr>
        <w:tab/>
      </w:r>
    </w:p>
    <w:p w:rsidR="00CB7AAE" w:rsidRDefault="005E56AD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1781175" cy="600075"/>
                <wp:effectExtent l="0" t="0" r="28575" b="219075"/>
                <wp:wrapNone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5" cy="600075"/>
                          <a:chOff x="0" y="0"/>
                          <a:chExt cx="1781175" cy="6000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781175" cy="600075"/>
                          </a:xfrm>
                          <a:prstGeom prst="wedgeRectCallout">
                            <a:avLst>
                              <a:gd name="adj1" fmla="val -6246"/>
                              <a:gd name="adj2" fmla="val 78559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6CCE" w:rsidRDefault="009E6CCE" w:rsidP="009E6CC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7" t="7843" r="4819" b="23530"/>
                          <a:stretch/>
                        </pic:blipFill>
                        <pic:spPr bwMode="auto">
                          <a:xfrm>
                            <a:off x="28575" y="85725"/>
                            <a:ext cx="171450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5" o:spid="_x0000_s1028" style="position:absolute;margin-left:0;margin-top:24.4pt;width:140.25pt;height:47.25pt;z-index:251655168" coordsize="17811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">
                <v:shape id="Rectangle 7" o:spid="_x0000_s1029" type="#_x0000_t61" style="position:absolute;width:17811;height:6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Xz8QA&#10;AADaAAAADwAAAGRycy9kb3ducmV2LnhtbESPW2vCQBSE3wv+h+UIfasbhXpJXUUUQx+KUC/Qx0P2&#10;mIRkz4bd1aT/3i0IfRxm5htmue5NI+7kfGVZwXiUgCDOra64UHA+7d/mIHxA1thYJgW/5GG9Grws&#10;MdW242+6H0MhIoR9igrKENpUSp+XZNCPbEscvat1BkOUrpDaYRfhppGTJJlKgxXHhRJb2paU18eb&#10;UbA7OKt/sK7fv7LDZru4ZMW8y5R6HfabDxCB+vAffrY/tYIZ/F2JN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il8/EAAAA2gAAAA8AAAAAAAAAAAAAAAAAmAIAAGRycy9k&#10;b3ducmV2LnhtbFBLBQYAAAAABAAEAPUAAACJAwAAAAA=&#10;" adj="9451,27769" filled="f" strokecolor="#243f60 [1604]" strokeweight=".25pt">
                  <v:textbox>
                    <w:txbxContent>
                      <w:p w:rsidR="009E6CCE" w:rsidRDefault="009E6CCE" w:rsidP="009E6CCE">
                        <w:pPr>
                          <w:jc w:val="center"/>
                        </w:pPr>
                      </w:p>
                    </w:txbxContent>
                  </v:textbox>
                </v:shape>
                <v:shape id="Image 8" o:spid="_x0000_s1030" type="#_x0000_t75" style="position:absolute;left:285;top:857;width:17145;height:4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1C7HAAAAA2gAAAA8AAABkcnMvZG93bnJldi54bWxET8uKwjAU3QvzD+EOuJExVVCkmspQGHAx&#10;C60WZnltrn3Y3JQmo/XvzUJweTjvzXYwrbhR72rLCmbTCARxYXXNpYLT8edrBcJ5ZI2tZVLwIAfb&#10;5GO0wVjbOx/olvlShBB2MSqovO9iKV1RkUE3tR1x4C62N+gD7Eupe7yHcNPKeRQtpcGaQ0OFHaUV&#10;Fdfs3yj4zWw30el+cV42k7Q45m3zZ3Olxp/D9xqEp8G/xS/3TisIW8OVcANk8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vULscAAAADaAAAADwAAAAAAAAAAAAAAAACfAgAA&#10;ZHJzL2Rvd25yZXYueG1sUEsFBgAAAAAEAAQA9wAAAIwDAAAAAA==&#10;">
                  <v:imagedata r:id="rId20" o:title="" croptop="5140f" cropbottom="15421f" cropleft="2764f" cropright="3158f"/>
                  <v:path arrowok="t"/>
                </v:shape>
              </v:group>
            </w:pict>
          </mc:Fallback>
        </mc:AlternateContent>
      </w:r>
    </w:p>
    <w:p w:rsidR="007878B9" w:rsidRDefault="007878B9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878B9" w:rsidRDefault="009E6CCE" w:rsidP="007878B9">
      <w:pPr>
        <w:tabs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00700" cy="36195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" r="2163" b="16215"/>
                    <a:stretch/>
                  </pic:blipFill>
                  <pic:spPr bwMode="auto">
                    <a:xfrm>
                      <a:off x="0" y="0"/>
                      <a:ext cx="5600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8B9" w:rsidRPr="007878B9" w:rsidRDefault="005E56AD" w:rsidP="00FE38EE">
      <w:pPr>
        <w:tabs>
          <w:tab w:val="left" w:pos="6975"/>
        </w:tabs>
      </w:pP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609600</wp:posOffset>
                </wp:positionV>
                <wp:extent cx="1163320" cy="1238250"/>
                <wp:effectExtent l="0" t="266700" r="398780" b="1905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320" cy="1238250"/>
                          <a:chOff x="0" y="0"/>
                          <a:chExt cx="1163320" cy="1238250"/>
                        </a:xfrm>
                      </wpg:grpSpPr>
                      <wps:wsp>
                        <wps:cNvPr id="27" name="Légende encadrée 2 27"/>
                        <wps:cNvSpPr/>
                        <wps:spPr>
                          <a:xfrm>
                            <a:off x="0" y="0"/>
                            <a:ext cx="1163320" cy="1238250"/>
                          </a:xfrm>
                          <a:prstGeom prst="borderCallout2">
                            <a:avLst>
                              <a:gd name="adj1" fmla="val 1103"/>
                              <a:gd name="adj2" fmla="val 95941"/>
                              <a:gd name="adj3" fmla="val 1103"/>
                              <a:gd name="adj4" fmla="val 104701"/>
                              <a:gd name="adj5" fmla="val -21583"/>
                              <a:gd name="adj6" fmla="val 132820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7F10" w:rsidRPr="00282E54" w:rsidRDefault="00E07F10" w:rsidP="00E07F1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38100" y="9525"/>
                            <a:ext cx="1066800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2E54" w:rsidRPr="00282E54" w:rsidRDefault="00282E54" w:rsidP="005E56AD">
                              <w:pPr>
                                <w:spacing w:line="240" w:lineRule="auto"/>
                                <w:rPr>
                                  <w:b/>
                                  <w:i/>
                                </w:rPr>
                              </w:pPr>
                              <w:r w:rsidRPr="00282E54">
                                <w:rPr>
                                  <w:b/>
                                  <w:i/>
                                </w:rPr>
                                <w:t>Notifications :</w:t>
                              </w:r>
                            </w:p>
                            <w:p w:rsidR="005E56AD" w:rsidRDefault="00282E54" w:rsidP="005E56AD">
                              <w:pPr>
                                <w:spacing w:line="240" w:lineRule="auto"/>
                              </w:pPr>
                              <w:r w:rsidRPr="00282E54">
                                <w:t>Derniers Projets</w:t>
                              </w:r>
                              <w:r w:rsidR="005E56AD">
                                <w:t xml:space="preserve"> crée</w:t>
                              </w:r>
                              <w:r>
                                <w:t>s</w:t>
                              </w:r>
                            </w:p>
                            <w:p w:rsidR="005E56AD" w:rsidRPr="00282E54" w:rsidRDefault="005E56AD" w:rsidP="005E56AD">
                              <w:pPr>
                                <w:spacing w:line="240" w:lineRule="auto"/>
                              </w:pPr>
                              <w:r>
                                <w:t>Ou modifiés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4" o:spid="_x0000_s1031" style="position:absolute;margin-left:266.25pt;margin-top:48pt;width:91.6pt;height:97.5pt;z-index:251669504" coordsize="11633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égende encadrée 2 27" o:spid="_x0000_s1032" type="#_x0000_t48" style="position:absolute;width:11633;height:1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wJlMIA&#10;AADbAAAADwAAAGRycy9kb3ducmV2LnhtbESPQYvCMBSE78L+h/AW9iKa2oNKNYorrnjwoi57fjRv&#10;m2LzUppYq7/eCILHYWa+YebLzlaipcaXjhWMhgkI4tzpkgsFv6efwRSED8gaK8ek4EYelouP3hwz&#10;7a58oPYYChEh7DNUYEKoMyl9bsiiH7qaOHr/rrEYomwKqRu8RritZJokY2mx5LhgsKa1ofx8vFgF&#10;/b/+qq3Zf29P5402+X2f7tgr9fXZrWYgAnXhHX61d1pBOoH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jAmUwgAAANsAAAAPAAAAAAAAAAAAAAAAAJgCAABkcnMvZG93&#10;bnJldi54bWxQSwUGAAAAAAQABAD1AAAAhwMAAAAA&#10;" adj="28689,-4662,22615,238,20723,238" filled="f" strokecolor="#243f60 [1604]" strokeweight=".25pt">
                  <v:textbox>
                    <w:txbxContent>
                      <w:p w:rsidR="00E07F10" w:rsidRPr="00282E54" w:rsidRDefault="00E07F10" w:rsidP="00E07F10"/>
                    </w:txbxContent>
                  </v:textbox>
                  <o:callout v:ext="edit" minusx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1" o:spid="_x0000_s1033" type="#_x0000_t202" style="position:absolute;left:381;top:95;width:10668;height:1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+I8UA&#10;AADbAAAADwAAAGRycy9kb3ducmV2LnhtbESPT2vCQBTE74LfYXlCL6IbG9pKdJVS+ke8abTF2yP7&#10;TILZtyG7TdJv7xYEj8PM/IZZrntTiZYaV1pWMJtGIIgzq0vOFRzSj8kchPPIGivLpOCPHKxXw8ES&#10;E2073lG797kIEHYJKii8rxMpXVaQQTe1NXHwzrYx6INscqkb7ALcVPIx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r4jxQAAANsAAAAPAAAAAAAAAAAAAAAAAJgCAABkcnMv&#10;ZG93bnJldi54bWxQSwUGAAAAAAQABAD1AAAAigMAAAAA&#10;" fillcolor="white [3201]" stroked="f" strokeweight=".5pt">
                  <v:textbox>
                    <w:txbxContent>
                      <w:p w:rsidR="00282E54" w:rsidRPr="00282E54" w:rsidRDefault="00282E54" w:rsidP="005E56AD">
                        <w:pPr>
                          <w:spacing w:line="240" w:lineRule="auto"/>
                          <w:rPr>
                            <w:b/>
                            <w:i/>
                          </w:rPr>
                        </w:pPr>
                        <w:r w:rsidRPr="00282E54">
                          <w:rPr>
                            <w:b/>
                            <w:i/>
                          </w:rPr>
                          <w:t>Notifications :</w:t>
                        </w:r>
                      </w:p>
                      <w:p w:rsidR="005E56AD" w:rsidRDefault="00282E54" w:rsidP="005E56AD">
                        <w:pPr>
                          <w:spacing w:line="240" w:lineRule="auto"/>
                        </w:pPr>
                        <w:r w:rsidRPr="00282E54">
                          <w:t>Derniers Projets</w:t>
                        </w:r>
                        <w:r w:rsidR="005E56AD">
                          <w:t xml:space="preserve"> crée</w:t>
                        </w:r>
                        <w:r>
                          <w:t>s</w:t>
                        </w:r>
                      </w:p>
                      <w:p w:rsidR="005E56AD" w:rsidRPr="00282E54" w:rsidRDefault="005E56AD" w:rsidP="005E56AD">
                        <w:pPr>
                          <w:spacing w:line="240" w:lineRule="auto"/>
                        </w:pPr>
                        <w:r>
                          <w:t>Ou modifiés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609600</wp:posOffset>
                </wp:positionV>
                <wp:extent cx="1562100" cy="1238250"/>
                <wp:effectExtent l="0" t="285750" r="190500" b="19050"/>
                <wp:wrapNone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59820"/>
                              <a:gd name="adj2" fmla="val 72405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7AAE" w:rsidRDefault="00CB7AAE" w:rsidP="00CB7A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2" o:spid="_x0000_s1034" style="position:absolute;margin-left:6pt;margin-top:48pt;width:123pt;height:97.5pt;z-index:251659264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">
                <v:shape id="Image 9" o:spid="_x0000_s1035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RO2PBAAAA2gAAAA8AAABkcnMvZG93bnJldi54bWxEj9GKwjAURN8X/IdwBd/W1BWWtRpFdAXB&#10;F61+wKW5NqXNTUmi7f79RljYx2FmzjCrzWBb8SQfascKZtMMBHHpdM2Vgtv18P4FIkRkja1jUvBD&#10;ATbr0dsKc+16vtCziJVIEA45KjAxdrmUoTRkMUxdR5y8u/MWY5K+ktpjn+C2lR9Z9ikt1pwWDHa0&#10;M1Q2xcMq8PFRzU/F4USNJbOTzfe+P9+UmoyH7RJEpCH+h//aR61gAa8r6Qb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kRO2PBAAAA2g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11" o:spid="_x0000_s1036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Zh8AA&#10;AADbAAAADwAAAGRycy9kb3ducmV2LnhtbERPTYvCMBC9C/6HMII3TVXQtRpFBEF2WZZVEbwNzdgU&#10;m0lpYq3/3iwseJvH+5zlurWlaKj2hWMFo2ECgjhzuuBcwem4G3yA8AFZY+mYFDzJw3rV7Swx1e7B&#10;v9QcQi5iCPsUFZgQqlRKnxmy6IeuIo7c1dUWQ4R1LnWNjxhuSzlOkqm0WHBsMFjR1lB2O9ytgiR8&#10;zcvtz3MmJ9mn2eiLpub8rVS/124WIAK14S3+d+91nD+Cv1/i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HZh8AAAADbAAAADwAAAAAAAAAAAAAAAACYAgAAZHJzL2Rvd25y&#10;ZXYueG1sUEsFBgAAAAAEAAQA9QAAAIUDAAAAAA==&#10;" adj="-2121,26439" filled="f" strokecolor="#243f60 [1604]" strokeweight=".25pt">
                  <v:textbox>
                    <w:txbxContent>
                      <w:p w:rsidR="00CB7AAE" w:rsidRDefault="00CB7AAE" w:rsidP="00CB7AA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609600</wp:posOffset>
                </wp:positionV>
                <wp:extent cx="1571625" cy="1228725"/>
                <wp:effectExtent l="0" t="323850" r="12382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-55375"/>
                            <a:gd name="adj2" fmla="val 75905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0A112CF" wp14:editId="6E5B8E93">
                                  <wp:extent cx="1437918" cy="1113790"/>
                                  <wp:effectExtent l="0" t="0" r="0" b="0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3" o:spid="_x0000_s1037" type="#_x0000_t61" style="position:absolute;margin-left:135.75pt;margin-top:48pt;width:123.75pt;height:96.7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" adj="-1161,27195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0A112CF" wp14:editId="6E5B8E93">
                            <wp:extent cx="1437918" cy="1113790"/>
                            <wp:effectExtent l="0" t="0" r="0" b="0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581025</wp:posOffset>
                </wp:positionV>
                <wp:extent cx="1247775" cy="1266825"/>
                <wp:effectExtent l="0" t="2857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266825"/>
                        </a:xfrm>
                        <a:prstGeom prst="wedgeRectCallout">
                          <a:avLst>
                            <a:gd name="adj1" fmla="val 15809"/>
                            <a:gd name="adj2" fmla="val -71398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7F10" w:rsidRDefault="005E56AD" w:rsidP="00E07F1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8" o:spid="_x0000_s1038" type="#_x0000_t61" style="position:absolute;margin-left:363pt;margin-top:45.75pt;width:98.25pt;height:99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" adj="14215,-4622" filled="f" strokecolor="#243f60 [1604]" strokeweight=".25pt">
                <v:textbox>
                  <w:txbxContent>
                    <w:p w:rsidR="00E07F10" w:rsidRDefault="005E56AD" w:rsidP="00E07F1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E38EE">
        <w:tab/>
      </w:r>
    </w:p>
    <w:p w:rsidR="00EF105A" w:rsidRDefault="00E07F10" w:rsidP="00EF105A"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4600575</wp:posOffset>
                </wp:positionH>
                <wp:positionV relativeFrom="paragraph">
                  <wp:posOffset>10160</wp:posOffset>
                </wp:positionV>
                <wp:extent cx="1238250" cy="1028700"/>
                <wp:effectExtent l="0" t="0" r="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028700"/>
                          <a:chOff x="0" y="0"/>
                          <a:chExt cx="1304925" cy="116840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73" r="3828"/>
                          <a:stretch/>
                        </pic:blipFill>
                        <pic:spPr bwMode="auto">
                          <a:xfrm>
                            <a:off x="0" y="0"/>
                            <a:ext cx="130492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38100" y="66675"/>
                            <a:ext cx="1019175" cy="2857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38EE" w:rsidRPr="00FE38EE" w:rsidRDefault="00E07F10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NomAdmine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39" style="position:absolute;margin-left:362.25pt;margin-top:.8pt;width:97.5pt;height:81pt;z-index:251665408;mso-position-horizontal-relative:margin;mso-width-relative:margin;mso-height-relative:margin" coordsize="13049,1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">
                <v:shape id="Image 19" o:spid="_x0000_s1040" type="#_x0000_t75" style="position:absolute;width:13049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KSDAAAAA2wAAAA8AAABkcnMvZG93bnJldi54bWxET01Lw0AQvQv+h2UEb3bTKtLGbkspKF6N&#10;hfQ4ZMds2uxs2J2m8d+7guBtHu9z1tvJ92qkmLrABuazAhRxE2zHrYHD5+vDElQSZIt9YDLwTQm2&#10;m9ubNZY2XPmDxkpalUM4lWjAiQyl1qlx5DHNwkCcua8QPUqGsdU24jWH+14viuJZe+w4NzgcaO+o&#10;OVcXbyC6R3k6LmQcq9PF6uJQn9/q2pj7u2n3Akpokn/xn/vd5vkr+P0lH6A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c4pIMAAAADbAAAADwAAAAAAAAAAAAAAAACfAgAA&#10;ZHJzL2Rvd25yZXYueG1sUEsFBgAAAAAEAAQA9wAAAIwDAAAAAA==&#10;">
                  <v:imagedata r:id="rId26" o:title="" cropleft="17874f" cropright="2509f"/>
                  <v:path arrowok="t"/>
                </v:shape>
                <v:shape id="Zone de texte 20" o:spid="_x0000_s1041" type="#_x0000_t202" style="position:absolute;left:381;top:666;width:1019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HSMAA&#10;AADbAAAADwAAAGRycy9kb3ducmV2LnhtbERPy4rCMBTdC/5DuMJsRFO7kKE2yjAguPJRXbi8NHfa&#10;Ms1NbKK28/VmIczycN75pjeteFDnG8sKFvMEBHFpdcOVgst5O/sE4QOyxtYyKRjIw2Y9HuWYafvk&#10;Ez2KUIkYwj5DBXUILpPSlzUZ9HPriCP3YzuDIcKukrrDZww3rUyTZCkNNhwbanT0XVP5W9yNAr4P&#10;g9cV76fF9ZxKd7i5v+NSqY9J/7UCEagP/+K3e6cVpHF9/BJ/gF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THSMAAAADbAAAADwAAAAAAAAAAAAAAAACYAgAAZHJzL2Rvd25y&#10;ZXYueG1sUEsFBgAAAAAEAAQA9QAAAIUDAAAAAA==&#10;" fillcolor="#31849b [2408]" stroked="f" strokeweight=".5pt">
                  <v:textbox>
                    <w:txbxContent>
                      <w:p w:rsidR="00FE38EE" w:rsidRPr="00FE38EE" w:rsidRDefault="00E07F10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NomAdmine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6CCE" w:rsidRDefault="009E6CCE" w:rsidP="00EF105A"/>
    <w:p w:rsidR="009E6CCE" w:rsidRPr="00EF105A" w:rsidRDefault="009E6CCE" w:rsidP="00EF105A"/>
    <w:p w:rsidR="005E56AD" w:rsidRPr="00EF105A" w:rsidRDefault="005E56AD" w:rsidP="005E56AD"/>
    <w:p w:rsidR="00DF4CFA" w:rsidRDefault="00DF4CFA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5E56AD" w:rsidRDefault="00BE293F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E293F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En 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accédant à un projet l’Admin</w:t>
      </w:r>
      <w:r w:rsidR="00DC2691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et le Gérant auront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 droit de modifier et </w:t>
      </w:r>
      <w:r w:rsidR="00DC2691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projet.</w:t>
      </w:r>
    </w:p>
    <w:p w:rsidR="00DC2691" w:rsidRDefault="00DC2691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36058A" w:rsidRPr="00BE293F" w:rsidRDefault="00DC2691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DC2691">
        <w:rPr>
          <w:rStyle w:val="IntenseEmphasis"/>
          <w:rFonts w:asciiTheme="majorHAnsi" w:hAnsiTheme="majorHAnsi"/>
          <w:bCs w:val="0"/>
          <w:i w:val="0"/>
          <w:iCs w:val="0"/>
          <w:color w:val="auto"/>
          <w:sz w:val="28"/>
          <w:szCs w:val="28"/>
        </w:rPr>
        <w:t>NB :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Une fois le Projet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clôturé,</w:t>
      </w:r>
      <w:r w:rsidR="004D5F69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aucune modification n’est permise concernant le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projet,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ses taches et les membres concernés.</w:t>
      </w:r>
    </w:p>
    <w:p w:rsidR="005E56AD" w:rsidRPr="00BD79BC" w:rsidRDefault="00BD79BC" w:rsidP="00BD79BC">
      <w:pPr>
        <w:tabs>
          <w:tab w:val="left" w:pos="1380"/>
        </w:tabs>
        <w:rPr>
          <w:rStyle w:val="IntenseEmphasis"/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DF4CFA" w:rsidRDefault="00DF4CFA" w:rsidP="00DF4CFA">
      <w:pPr>
        <w:pStyle w:val="IntenseQuote"/>
        <w:rPr>
          <w:rStyle w:val="IntenseEmphasis"/>
          <w:b/>
          <w:color w:val="002060"/>
          <w:sz w:val="34"/>
          <w:szCs w:val="34"/>
        </w:rPr>
      </w:pPr>
      <w:r w:rsidRPr="00654FCD">
        <w:rPr>
          <w:rStyle w:val="IntenseEmphasis"/>
          <w:b/>
          <w:color w:val="002060"/>
          <w:sz w:val="34"/>
          <w:szCs w:val="34"/>
        </w:rPr>
        <w:lastRenderedPageBreak/>
        <w:t>Interf</w:t>
      </w:r>
      <w:r>
        <w:rPr>
          <w:rStyle w:val="IntenseEmphasis"/>
          <w:b/>
          <w:color w:val="002060"/>
          <w:sz w:val="34"/>
          <w:szCs w:val="34"/>
        </w:rPr>
        <w:t>ace Chef de Projet</w:t>
      </w:r>
    </w:p>
    <w:p w:rsidR="005E56AD" w:rsidRDefault="009531B9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inline distT="0" distB="0" distL="0" distR="0">
            <wp:extent cx="5798479" cy="383399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-6453" r="-1"/>
                    <a:stretch/>
                  </pic:blipFill>
                  <pic:spPr bwMode="auto">
                    <a:xfrm>
                      <a:off x="0" y="0"/>
                      <a:ext cx="5833990" cy="3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AD" w:rsidRDefault="002326E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2632ACA" wp14:editId="416D6172">
                <wp:simplePos x="0" y="0"/>
                <wp:positionH relativeFrom="column">
                  <wp:posOffset>2396208</wp:posOffset>
                </wp:positionH>
                <wp:positionV relativeFrom="paragraph">
                  <wp:posOffset>219357</wp:posOffset>
                </wp:positionV>
                <wp:extent cx="1562100" cy="1238250"/>
                <wp:effectExtent l="0" t="438150" r="19050" b="19050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" name="Rectangle 87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22241"/>
                              <a:gd name="adj2" fmla="val 85169"/>
                            </a:avLst>
                          </a:prstGeom>
                          <a:noFill/>
                          <a:ln w="3175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326EC" w:rsidRDefault="002326EC" w:rsidP="002326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32ACA" id="Groupe 85" o:spid="_x0000_s1042" style="position:absolute;left:0;text-align:left;margin-left:188.7pt;margin-top:17.25pt;width:123pt;height:97.5pt;z-index:251699200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">
                <v:shape id="Image 86" o:spid="_x0000_s1043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nL8nBAAAA2wAAAA8AAABkcnMvZG93bnJldi54bWxEj92KwjAUhO8F3yEcwTtNVRDpGkX8AcGb&#10;3a4PcGiOTWlzUpJo69tvFhb2cpiZb5jtfrCteJEPtWMFi3kGgrh0uuZKwf37MtuACBFZY+uYFLwp&#10;wH43Hm0x167nL3oVsRIJwiFHBSbGLpcylIYshrnriJP3cN5iTNJXUnvsE9y2cplla2mx5rRgsKOj&#10;obIpnlaBj89qdSsuN2osmaNszqf+867UdDIcPkBEGuJ/+K991Qo2a/j9kn6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nL8nBAAAA2w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87" o:spid="_x0000_s1044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cI08IA&#10;AADbAAAADwAAAGRycy9kb3ducmV2LnhtbESP3YrCMBSE7xd8h3AE79bUBV2tRhFZwQvF3wc4NMe2&#10;2JzUJNr69mZhYS+HmfmGmS1aU4knOV9aVjDoJyCIM6tLzhVczuvPMQgfkDVWlknBizws5p2PGaba&#10;Nnyk5ynkIkLYp6igCKFOpfRZQQZ939bE0btaZzBE6XKpHTYRbir5lSQjabDkuFBgTauCstvpYRRo&#10;d+fdYb2fbIelTH6a7f5mtFSq122XUxCB2vAf/mtvtILxN/x+i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wjTwgAAANsAAAAPAAAAAAAAAAAAAAAAAJgCAABkcnMvZG93&#10;bnJldi54bWxQSwUGAAAAAAQABAD1AAAAhwMAAAAA&#10;" adj="5996,29197" filled="f" strokecolor="#385d8a" strokeweight=".25pt">
                  <v:textbox>
                    <w:txbxContent>
                      <w:p w:rsidR="002326EC" w:rsidRDefault="002326EC" w:rsidP="002326EC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E67ED4" wp14:editId="6B9C8C0A">
                <wp:simplePos x="0" y="0"/>
                <wp:positionH relativeFrom="margin">
                  <wp:align>right</wp:align>
                </wp:positionH>
                <wp:positionV relativeFrom="paragraph">
                  <wp:posOffset>221616</wp:posOffset>
                </wp:positionV>
                <wp:extent cx="1571625" cy="1228725"/>
                <wp:effectExtent l="0" t="41910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32975"/>
                            <a:gd name="adj2" fmla="val 83255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326EC" w:rsidRDefault="002326EC" w:rsidP="002326E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7F0AAA4" wp14:editId="66CF40A6">
                                  <wp:extent cx="1437918" cy="1113790"/>
                                  <wp:effectExtent l="0" t="0" r="0" b="0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ED4" id="Rectangle 83" o:spid="_x0000_s1045" type="#_x0000_t61" style="position:absolute;left:0;text-align:left;margin-left:72.55pt;margin-top:17.45pt;width:123.75pt;height:96.75pt;rotation:180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" adj="17923,28783" filled="f" strokecolor="#385d8a" strokeweight=".25pt">
                <v:textbox>
                  <w:txbxContent>
                    <w:p w:rsidR="002326EC" w:rsidRDefault="002326EC" w:rsidP="002326E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7F0AAA4" wp14:editId="66CF40A6">
                            <wp:extent cx="1437918" cy="1113790"/>
                            <wp:effectExtent l="0" t="0" r="0" b="0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1B9"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F4D5D6" wp14:editId="78BC1BE0">
                <wp:simplePos x="0" y="0"/>
                <wp:positionH relativeFrom="column">
                  <wp:posOffset>67733</wp:posOffset>
                </wp:positionH>
                <wp:positionV relativeFrom="paragraph">
                  <wp:posOffset>63712</wp:posOffset>
                </wp:positionV>
                <wp:extent cx="1839595" cy="496570"/>
                <wp:effectExtent l="0" t="361950" r="560705" b="17780"/>
                <wp:wrapNone/>
                <wp:docPr id="79" name="Légende encadré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496570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28675"/>
                            <a:gd name="adj5" fmla="val -73606"/>
                            <a:gd name="adj6" fmla="val 128792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Pr="009531B9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531B9">
                              <w:rPr>
                                <w:sz w:val="24"/>
                                <w:szCs w:val="24"/>
                              </w:rPr>
                              <w:t>Liste des Projets de ce Chef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79" o:spid="_x0000_s1046" type="#_x0000_t48" style="position:absolute;left:0;text-align:left;margin-left:5.35pt;margin-top:5pt;width:144.85pt;height:3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" adj="27819,-15899,27794,2507,21938,2507" filled="f" strokecolor="#385d8a" strokeweight=".25pt">
                <v:textbox>
                  <w:txbxContent>
                    <w:p w:rsidR="009531B9" w:rsidRPr="009531B9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531B9">
                        <w:rPr>
                          <w:sz w:val="24"/>
                          <w:szCs w:val="24"/>
                        </w:rPr>
                        <w:t>Liste des Projets de ce Chef de Projet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5E56AD" w:rsidRDefault="002326E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b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367030</wp:posOffset>
                </wp:positionV>
                <wp:extent cx="1692910" cy="473710"/>
                <wp:effectExtent l="0" t="0" r="2540" b="254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91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1B9" w:rsidRPr="00BE293F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E293F">
                              <w:rPr>
                                <w:sz w:val="24"/>
                                <w:szCs w:val="24"/>
                              </w:rPr>
                              <w:t xml:space="preserve">Lister les taches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 cet utilisateur</w:t>
                            </w:r>
                          </w:p>
                          <w:p w:rsidR="009531B9" w:rsidRDefault="009531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1" o:spid="_x0000_s1047" type="#_x0000_t202" style="position:absolute;left:0;text-align:left;margin-left:8pt;margin-top:28.9pt;width:133.3pt;height:3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" fillcolor="white [3201]" stroked="f" strokeweight=".5pt">
                <v:textbox>
                  <w:txbxContent>
                    <w:p w:rsidR="009531B9" w:rsidRPr="00BE293F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E293F">
                        <w:rPr>
                          <w:sz w:val="24"/>
                          <w:szCs w:val="24"/>
                        </w:rPr>
                        <w:t xml:space="preserve">Lister les taches </w:t>
                      </w:r>
                      <w:r>
                        <w:rPr>
                          <w:sz w:val="24"/>
                          <w:szCs w:val="24"/>
                        </w:rPr>
                        <w:t>de cet utilisateur</w:t>
                      </w:r>
                    </w:p>
                    <w:p w:rsidR="009531B9" w:rsidRDefault="009531B9"/>
                  </w:txbxContent>
                </v:textbox>
                <w10:wrap type="square"/>
              </v:shape>
            </w:pict>
          </mc:Fallback>
        </mc:AlternateContent>
      </w:r>
      <w:r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1F4D5D6" wp14:editId="78BC1BE0">
                <wp:simplePos x="0" y="0"/>
                <wp:positionH relativeFrom="margin">
                  <wp:align>left</wp:align>
                </wp:positionH>
                <wp:positionV relativeFrom="paragraph">
                  <wp:posOffset>322439</wp:posOffset>
                </wp:positionV>
                <wp:extent cx="1952625" cy="553155"/>
                <wp:effectExtent l="0" t="1104900" r="200025" b="18415"/>
                <wp:wrapNone/>
                <wp:docPr id="80" name="Légende encadrée 2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53155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07811"/>
                            <a:gd name="adj5" fmla="val -200860"/>
                            <a:gd name="adj6" fmla="val 106777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Default="009531B9" w:rsidP="00953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80" o:spid="_x0000_s1048" type="#_x0000_t48" style="position:absolute;left:0;text-align:left;margin-left:0;margin-top:25.4pt;width:153.75pt;height:43.55pt;z-index:-251622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" adj="23064,-43386,23287,2507,21938,2507" filled="f" strokecolor="#385d8a" strokeweight=".25pt">
                <v:textbox>
                  <w:txbxContent>
                    <w:p w:rsidR="009531B9" w:rsidRDefault="009531B9" w:rsidP="009531B9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CB207C" w:rsidRDefault="009531B9" w:rsidP="009531B9">
      <w:pPr>
        <w:tabs>
          <w:tab w:val="left" w:pos="622"/>
          <w:tab w:val="left" w:pos="1380"/>
        </w:tabs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</w:r>
    </w:p>
    <w:p w:rsidR="00CB207C" w:rsidRDefault="00CB207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</w:p>
    <w:p w:rsidR="003A021D" w:rsidRDefault="002326EC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</w:r>
      <w:r w:rsidR="003A021D">
        <w:rPr>
          <w:rStyle w:val="IntenseEmphasis"/>
          <w:bCs w:val="0"/>
          <w:i w:val="0"/>
          <w:iCs w:val="0"/>
          <w:color w:val="002060"/>
          <w:sz w:val="34"/>
          <w:szCs w:val="34"/>
        </w:rPr>
        <w:t>-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Projets,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 mais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ne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peut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pas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:rsidR="00F840DF" w:rsidRDefault="00F840DF" w:rsidP="00F840DF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  <w:t>-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Tâches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,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ajouter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ou supprimer des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membres, et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peu valider la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tâche.</w:t>
      </w:r>
    </w:p>
    <w:p w:rsidR="00F840DF" w:rsidRDefault="00BD79BC" w:rsidP="00BD79BC">
      <w:pPr>
        <w:tabs>
          <w:tab w:val="left" w:pos="658"/>
          <w:tab w:val="left" w:pos="1380"/>
        </w:tabs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br w:type="page"/>
      </w:r>
    </w:p>
    <w:p w:rsidR="00F840DF" w:rsidRPr="00F840DF" w:rsidRDefault="00F840DF" w:rsidP="00F840DF">
      <w:pPr>
        <w:pStyle w:val="ListParagraph"/>
        <w:numPr>
          <w:ilvl w:val="0"/>
          <w:numId w:val="13"/>
        </w:numPr>
        <w:tabs>
          <w:tab w:val="left" w:pos="1380"/>
        </w:tabs>
        <w:rPr>
          <w:rStyle w:val="IntenseEmphasis"/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Tasks\index :</w:t>
      </w:r>
    </w:p>
    <w:p w:rsidR="003A021D" w:rsidRDefault="00AD27D7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inline distT="0" distB="0" distL="0" distR="0">
            <wp:extent cx="5723255" cy="2551430"/>
            <wp:effectExtent l="0" t="0" r="0" b="127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45" w:rsidRDefault="00BD79BC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D79BC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Chaque tâche peut avoir plusieurs employés qui y travaillent, en même temps, chaque relation "task_user" a une date de début et une date de fin, pour décider de la date de début à afficher sur une tâche, Nous avons sélectionné les plus petits.</w:t>
      </w:r>
    </w:p>
    <w:p w:rsidR="00F82745" w:rsidRDefault="00AD27D7" w:rsidP="000F5431">
      <w:pPr>
        <w:tabs>
          <w:tab w:val="left" w:pos="658"/>
          <w:tab w:val="left" w:pos="1380"/>
        </w:tabs>
        <w:jc w:val="center"/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-113030</wp:posOffset>
            </wp:positionH>
            <wp:positionV relativeFrom="paragraph">
              <wp:posOffset>431165</wp:posOffset>
            </wp:positionV>
            <wp:extent cx="5994400" cy="2598420"/>
            <wp:effectExtent l="190500" t="190500" r="196850" b="182880"/>
            <wp:wrapSquare wrapText="bothSides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9440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838">
        <w:rPr>
          <w:rFonts w:asciiTheme="majorHAnsi" w:hAnsiTheme="majorHAnsi"/>
          <w:sz w:val="26"/>
          <w:szCs w:val="26"/>
        </w:rPr>
        <w:t xml:space="preserve">Figure </w:t>
      </w:r>
      <w:r>
        <w:rPr>
          <w:rFonts w:asciiTheme="majorHAnsi" w:hAnsiTheme="majorHAnsi"/>
          <w:sz w:val="26"/>
          <w:szCs w:val="26"/>
        </w:rPr>
        <w:t>4</w:t>
      </w:r>
      <w:r w:rsidRPr="00556838">
        <w:rPr>
          <w:rFonts w:asciiTheme="majorHAnsi" w:hAnsiTheme="majorHAnsi"/>
          <w:sz w:val="26"/>
          <w:szCs w:val="26"/>
        </w:rPr>
        <w:t>:</w:t>
      </w:r>
      <w:r>
        <w:rPr>
          <w:rFonts w:asciiTheme="majorHAnsi" w:hAnsiTheme="majorHAnsi"/>
          <w:sz w:val="26"/>
          <w:szCs w:val="26"/>
        </w:rPr>
        <w:t xml:space="preserve"> Liste des Taches</w:t>
      </w:r>
    </w:p>
    <w:p w:rsidR="000F5431" w:rsidRDefault="000F5431" w:rsidP="000F5431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</w:p>
    <w:p w:rsidR="00CD3DAB" w:rsidRPr="00BD79BC" w:rsidRDefault="00BD79BC" w:rsidP="00BD79BC">
      <w:pPr>
        <w:tabs>
          <w:tab w:val="left" w:pos="1380"/>
        </w:tabs>
        <w:rPr>
          <w:rStyle w:val="IntenseEmphasis"/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 w:rsidRPr="00BD79BC">
        <w:rPr>
          <w:rFonts w:asciiTheme="majorHAnsi" w:hAnsiTheme="majorHAnsi"/>
          <w:b/>
          <w:sz w:val="28"/>
          <w:szCs w:val="28"/>
        </w:rPr>
        <w:lastRenderedPageBreak/>
        <w:t>Tasks\edit :</w:t>
      </w:r>
      <w:r w:rsidRPr="00BD79BC"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t xml:space="preserve"> </w:t>
      </w:r>
    </w:p>
    <w:p w:rsidR="001F50FF" w:rsidRDefault="000E461A" w:rsidP="001F50FF">
      <w:pPr>
        <w:tabs>
          <w:tab w:val="left" w:pos="658"/>
          <w:tab w:val="left" w:pos="1380"/>
        </w:tabs>
        <w:jc w:val="center"/>
        <w:rPr>
          <w:rFonts w:asciiTheme="majorHAnsi" w:hAnsiTheme="majorHAnsi"/>
          <w:noProof/>
          <w:sz w:val="28"/>
          <w:szCs w:val="28"/>
          <w:lang w:eastAsia="fr-FR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327660</wp:posOffset>
            </wp:positionH>
            <wp:positionV relativeFrom="paragraph">
              <wp:posOffset>321310</wp:posOffset>
            </wp:positionV>
            <wp:extent cx="5508625" cy="3273425"/>
            <wp:effectExtent l="0" t="0" r="0" b="3175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0FF" w:rsidRPr="00556838">
        <w:rPr>
          <w:rFonts w:asciiTheme="majorHAnsi" w:hAnsiTheme="majorHAnsi"/>
          <w:sz w:val="26"/>
          <w:szCs w:val="26"/>
        </w:rPr>
        <w:t xml:space="preserve">Figure </w:t>
      </w:r>
      <w:r w:rsidR="00A14A2F">
        <w:rPr>
          <w:rFonts w:asciiTheme="majorHAnsi" w:hAnsiTheme="majorHAnsi"/>
          <w:sz w:val="26"/>
          <w:szCs w:val="26"/>
        </w:rPr>
        <w:t>6</w:t>
      </w:r>
      <w:r w:rsidR="001F50FF" w:rsidRPr="00556838">
        <w:rPr>
          <w:rFonts w:asciiTheme="majorHAnsi" w:hAnsiTheme="majorHAnsi"/>
          <w:sz w:val="26"/>
          <w:szCs w:val="26"/>
        </w:rPr>
        <w:t>:</w:t>
      </w:r>
      <w:r w:rsidR="001F50FF">
        <w:rPr>
          <w:rFonts w:asciiTheme="majorHAnsi" w:hAnsiTheme="majorHAnsi"/>
          <w:sz w:val="26"/>
          <w:szCs w:val="26"/>
        </w:rPr>
        <w:t xml:space="preserve"> </w:t>
      </w:r>
      <w:r>
        <w:rPr>
          <w:rFonts w:asciiTheme="majorHAnsi" w:hAnsiTheme="majorHAnsi"/>
          <w:sz w:val="26"/>
          <w:szCs w:val="26"/>
        </w:rPr>
        <w:t>Code « </w:t>
      </w:r>
      <w:r w:rsidR="001F50FF">
        <w:rPr>
          <w:rFonts w:asciiTheme="majorHAnsi" w:hAnsiTheme="majorHAnsi"/>
          <w:sz w:val="26"/>
          <w:szCs w:val="26"/>
        </w:rPr>
        <w:t>Mo</w:t>
      </w:r>
      <w:r w:rsidR="000845F5">
        <w:rPr>
          <w:rFonts w:asciiTheme="majorHAnsi" w:hAnsiTheme="majorHAnsi"/>
          <w:sz w:val="26"/>
          <w:szCs w:val="26"/>
        </w:rPr>
        <w:t>difier une Tâ</w:t>
      </w:r>
      <w:r w:rsidR="001F50FF">
        <w:rPr>
          <w:rFonts w:asciiTheme="majorHAnsi" w:hAnsiTheme="majorHAnsi"/>
          <w:sz w:val="26"/>
          <w:szCs w:val="26"/>
        </w:rPr>
        <w:t>che</w:t>
      </w:r>
      <w:r>
        <w:rPr>
          <w:rFonts w:asciiTheme="majorHAnsi" w:hAnsiTheme="majorHAnsi"/>
          <w:sz w:val="26"/>
          <w:szCs w:val="26"/>
        </w:rPr>
        <w:t> »</w:t>
      </w:r>
      <w:r w:rsidR="001F50FF">
        <w:rPr>
          <w:rFonts w:asciiTheme="majorHAnsi" w:hAnsiTheme="majorHAnsi"/>
          <w:noProof/>
          <w:sz w:val="28"/>
          <w:szCs w:val="28"/>
          <w:lang w:eastAsia="fr-FR"/>
        </w:rPr>
        <w:t xml:space="preserve"> </w:t>
      </w:r>
    </w:p>
    <w:p w:rsidR="000E461A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  <w:r w:rsidRPr="000F5431">
        <w:rPr>
          <w:rFonts w:asciiTheme="majorHAnsi" w:hAnsiTheme="majorHAnsi"/>
          <w:noProof/>
          <w:sz w:val="28"/>
          <w:szCs w:val="28"/>
          <w:lang w:eastAsia="fr-FR"/>
        </w:rPr>
        <w:t>à partir du code ci-dessus, nous avons renvoyé toutes les données requises pour les deux tables, y compris le nombre de tâches pour chaque employé.</w:t>
      </w:r>
    </w:p>
    <w:p w:rsidR="000F5431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</w:p>
    <w:p w:rsidR="000E461A" w:rsidRDefault="00C3750F" w:rsidP="000F5431">
      <w:pPr>
        <w:tabs>
          <w:tab w:val="left" w:pos="658"/>
          <w:tab w:val="left" w:pos="1380"/>
        </w:tabs>
        <w:jc w:val="center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54610</wp:posOffset>
            </wp:positionH>
            <wp:positionV relativeFrom="paragraph">
              <wp:posOffset>408940</wp:posOffset>
            </wp:positionV>
            <wp:extent cx="5964656" cy="29241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task update-t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5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61A"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A861B2" wp14:editId="1CB8D2DE">
                <wp:simplePos x="0" y="0"/>
                <wp:positionH relativeFrom="margin">
                  <wp:posOffset>5055235</wp:posOffset>
                </wp:positionH>
                <wp:positionV relativeFrom="paragraph">
                  <wp:posOffset>473710</wp:posOffset>
                </wp:positionV>
                <wp:extent cx="800100" cy="695325"/>
                <wp:effectExtent l="0" t="0" r="19050" b="28575"/>
                <wp:wrapNone/>
                <wp:docPr id="5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9532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17A92" id="Ellipse 100" o:spid="_x0000_s1026" style="position:absolute;margin-left:398.05pt;margin-top:37.3pt;width:63pt;height:5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" filled="f" strokecolor="#c00000" strokeweight="2pt">
                <w10:wrap anchorx="margin"/>
              </v:oval>
            </w:pict>
          </mc:Fallback>
        </mc:AlternateContent>
      </w:r>
      <w:r w:rsidR="000E461A" w:rsidRPr="00556838">
        <w:rPr>
          <w:rFonts w:asciiTheme="majorHAnsi" w:hAnsiTheme="majorHAnsi"/>
          <w:sz w:val="26"/>
          <w:szCs w:val="26"/>
        </w:rPr>
        <w:t xml:space="preserve">Figure </w:t>
      </w:r>
      <w:r w:rsidR="000E461A">
        <w:rPr>
          <w:rFonts w:asciiTheme="majorHAnsi" w:hAnsiTheme="majorHAnsi"/>
          <w:sz w:val="26"/>
          <w:szCs w:val="26"/>
        </w:rPr>
        <w:t>6</w:t>
      </w:r>
      <w:r w:rsidR="000E461A" w:rsidRPr="00556838">
        <w:rPr>
          <w:rFonts w:asciiTheme="majorHAnsi" w:hAnsiTheme="majorHAnsi"/>
          <w:sz w:val="26"/>
          <w:szCs w:val="26"/>
        </w:rPr>
        <w:t>:</w:t>
      </w:r>
      <w:r w:rsidR="000E461A">
        <w:rPr>
          <w:rFonts w:asciiTheme="majorHAnsi" w:hAnsiTheme="majorHAnsi"/>
          <w:sz w:val="26"/>
          <w:szCs w:val="26"/>
        </w:rPr>
        <w:t xml:space="preserve"> Modifier une Tâche</w:t>
      </w:r>
    </w:p>
    <w:p w:rsidR="000E461A" w:rsidRPr="002F13FE" w:rsidRDefault="00C3750F" w:rsidP="00C3750F">
      <w:pPr>
        <w:tabs>
          <w:tab w:val="left" w:pos="658"/>
          <w:tab w:val="left" w:pos="1380"/>
        </w:tabs>
        <w:spacing w:after="0" w:line="240" w:lineRule="auto"/>
        <w:jc w:val="center"/>
        <w:rPr>
          <w:rStyle w:val="IntenseEmphasis"/>
          <w:b w:val="0"/>
          <w:bCs w:val="0"/>
          <w:i w:val="0"/>
          <w:iCs w:val="0"/>
          <w:color w:val="auto"/>
          <w:sz w:val="24"/>
          <w:szCs w:val="24"/>
        </w:rPr>
      </w:pPr>
      <w:r w:rsidRPr="002F13FE">
        <w:rPr>
          <w:rStyle w:val="IntenseEmphasis"/>
          <w:b w:val="0"/>
          <w:bCs w:val="0"/>
          <w:i w:val="0"/>
          <w:iCs w:val="0"/>
          <w:color w:val="auto"/>
          <w:sz w:val="24"/>
          <w:szCs w:val="24"/>
        </w:rPr>
        <w:t>Pour valider une tâche, il faut cliquer sur le bouton circulaire rouge pour enregistrer les modifications.</w:t>
      </w:r>
    </w:p>
    <w:p w:rsidR="000845F5" w:rsidRPr="00C3750F" w:rsidRDefault="00C3750F" w:rsidP="00C3750F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  <w:r w:rsidR="000845F5"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lastRenderedPageBreak/>
        <w:t xml:space="preserve">Comme vous pouvez le voir sur les figures, il y a deux tableaux, un pour les employés actuels </w: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803DDC" wp14:editId="4ED1F896">
                <wp:simplePos x="0" y="0"/>
                <wp:positionH relativeFrom="column">
                  <wp:posOffset>3836035</wp:posOffset>
                </wp:positionH>
                <wp:positionV relativeFrom="paragraph">
                  <wp:posOffset>1365885</wp:posOffset>
                </wp:positionV>
                <wp:extent cx="428625" cy="1285875"/>
                <wp:effectExtent l="0" t="0" r="28575" b="28575"/>
                <wp:wrapNone/>
                <wp:docPr id="104" name="Flèche courbée vers la gau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1285875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18DF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 courbée vers la gauche 104" o:spid="_x0000_s1026" type="#_x0000_t103" style="position:absolute;margin-left:302.05pt;margin-top:107.55pt;width:33.75pt;height:101.25pt;rotation:18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" adj="17804,20206,5400" fillcolor="white [3201]" strokecolor="#4f81bd [3204]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5356225</wp:posOffset>
                </wp:positionH>
                <wp:positionV relativeFrom="paragraph">
                  <wp:posOffset>1420495</wp:posOffset>
                </wp:positionV>
                <wp:extent cx="439420" cy="1320800"/>
                <wp:effectExtent l="0" t="0" r="17780" b="12700"/>
                <wp:wrapNone/>
                <wp:docPr id="103" name="Flèche courbée vers la gau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1320800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BA2C2" id="Flèche courbée vers la gauche 103" o:spid="_x0000_s1026" type="#_x0000_t103" style="position:absolute;margin-left:421.75pt;margin-top:111.85pt;width:34.6pt;height:10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" adj="17811,20209,5400" filled="f" strokecolor="#c00000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2397760</wp:posOffset>
                </wp:positionV>
                <wp:extent cx="880110" cy="451485"/>
                <wp:effectExtent l="0" t="0" r="15240" b="24765"/>
                <wp:wrapNone/>
                <wp:docPr id="102" name="El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7A175" id="Ellipse 102" o:spid="_x0000_s1026" style="position:absolute;margin-left:336.6pt;margin-top:188.8pt;width:69.3pt;height:35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" filled="f" strokecolor="#0070c0" strokeweight="2pt"/>
            </w:pict>
          </mc:Fallback>
        </mc:AlternateContent>
      </w:r>
      <w:r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AC6705" wp14:editId="0DF8F9B8">
                <wp:simplePos x="0" y="0"/>
                <wp:positionH relativeFrom="margin">
                  <wp:posOffset>4508500</wp:posOffset>
                </wp:positionH>
                <wp:positionV relativeFrom="paragraph">
                  <wp:posOffset>1234440</wp:posOffset>
                </wp:positionV>
                <wp:extent cx="846455" cy="446405"/>
                <wp:effectExtent l="0" t="0" r="10795" b="10795"/>
                <wp:wrapNone/>
                <wp:docPr id="100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44640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BBAC6" id="Ellipse 100" o:spid="_x0000_s1026" style="position:absolute;margin-left:355pt;margin-top:97.2pt;width:66.65pt;height:35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" filled="f" strokecolor="#c00000" strokeweight="2pt">
                <w10:wrap anchorx="margin"/>
              </v:oval>
            </w:pict>
          </mc:Fallback>
        </mc:AlternateContent>
      </w:r>
      <w:r>
        <w:rPr>
          <w:rStyle w:val="IntenseEmphasis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827395" cy="2630170"/>
            <wp:effectExtent l="190500" t="190500" r="192405" b="189230"/>
            <wp:wrapTopAndBottom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/>
                    <a:stretch/>
                  </pic:blipFill>
                  <pic:spPr bwMode="auto">
                    <a:xfrm>
                      <a:off x="0" y="0"/>
                      <a:ext cx="5827395" cy="263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845F5"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travaillant sur la tâche en cours et un pour les autres employés.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Pour joindre un employé à une tâche, vous devez le sélectionner en cliquant sur le bouton (bleu) +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Pour détacher un employé d’une tâche, vous devez le sélectionner en cliquant sur le bouton (rouge)</w:t>
      </w:r>
      <w:r w:rsidR="00C3750F">
        <w:rPr>
          <w:rStyle w:val="IntenseEmphasis"/>
          <w:b w:val="0"/>
          <w:i w:val="0"/>
          <w:iCs w:val="0"/>
          <w:color w:val="002060"/>
          <w:sz w:val="24"/>
          <w:szCs w:val="24"/>
        </w:rPr>
        <w:t xml:space="preserve"> X</w:t>
      </w: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 xml:space="preserve">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1F50FF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>
        <w:rPr>
          <w:rStyle w:val="IntenseEmphasis"/>
          <w:b w:val="0"/>
          <w:i w:val="0"/>
          <w:iCs w:val="0"/>
          <w:color w:val="002060"/>
          <w:sz w:val="24"/>
          <w:szCs w:val="24"/>
        </w:rPr>
        <w:t>Vous pouvez attacher ou dé</w:t>
      </w: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tacher autant de fois que possible, mais aucune modification n'est enregistrée à moins de cliquer sur le bouton d'enregistrement (vert)</w:t>
      </w:r>
      <w:r>
        <w:rPr>
          <w:rStyle w:val="IntenseEmphasis"/>
          <w:b w:val="0"/>
          <w:i w:val="0"/>
          <w:iCs w:val="0"/>
          <w:color w:val="002060"/>
          <w:sz w:val="24"/>
          <w:szCs w:val="24"/>
        </w:rPr>
        <w:t>.</w:t>
      </w:r>
    </w:p>
    <w:p w:rsidR="00CD3DAB" w:rsidRDefault="000E461A" w:rsidP="000E461A">
      <w:pPr>
        <w:tabs>
          <w:tab w:val="left" w:pos="1380"/>
        </w:tabs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br w:type="page"/>
      </w:r>
    </w:p>
    <w:p w:rsidR="005E56AD" w:rsidRPr="00654FCD" w:rsidRDefault="00CD3DAB" w:rsidP="005E56AD">
      <w:pPr>
        <w:pStyle w:val="IntenseQuote"/>
        <w:rPr>
          <w:rStyle w:val="IntenseEmphasis"/>
          <w:b/>
          <w:color w:val="002060"/>
          <w:sz w:val="34"/>
          <w:szCs w:val="34"/>
        </w:rPr>
      </w:pPr>
      <w:r>
        <w:rPr>
          <w:rFonts w:asciiTheme="majorHAnsi" w:hAnsiTheme="majorHAnsi"/>
          <w:b w:val="0"/>
          <w:noProof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4970145</wp:posOffset>
                </wp:positionH>
                <wp:positionV relativeFrom="paragraph">
                  <wp:posOffset>672112</wp:posOffset>
                </wp:positionV>
                <wp:extent cx="476250" cy="276225"/>
                <wp:effectExtent l="0" t="0" r="0" b="952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3F" w:rsidRPr="00BE293F" w:rsidRDefault="00BE293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49" type="#_x0000_t202" style="position:absolute;left:0;text-align:left;margin-left:391.35pt;margin-top:52.9pt;width:37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" fillcolor="#31849b [2408]" stroked="f" strokeweight=".5pt">
                <v:textbox>
                  <w:txbxContent>
                    <w:p w:rsidR="00BE293F" w:rsidRPr="00BE293F" w:rsidRDefault="00BE293F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9531B9">
        <w:rPr>
          <w:rFonts w:asciiTheme="majorHAnsi" w:hAnsiTheme="majorHAnsi"/>
          <w:b w:val="0"/>
          <w:noProof/>
          <w:sz w:val="28"/>
          <w:szCs w:val="28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582578</wp:posOffset>
            </wp:positionV>
            <wp:extent cx="572452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564" y="20661"/>
                <wp:lineTo x="21564" y="0"/>
                <wp:lineTo x="0" y="0"/>
              </wp:wrapPolygon>
            </wp:wrapTight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6AD" w:rsidRPr="00654FCD">
        <w:rPr>
          <w:rStyle w:val="IntenseEmphasis"/>
          <w:b/>
          <w:color w:val="002060"/>
          <w:sz w:val="34"/>
          <w:szCs w:val="34"/>
        </w:rPr>
        <w:t>Interf</w:t>
      </w:r>
      <w:r w:rsidR="005E56AD">
        <w:rPr>
          <w:rStyle w:val="IntenseEmphasis"/>
          <w:b/>
          <w:color w:val="002060"/>
          <w:sz w:val="34"/>
          <w:szCs w:val="34"/>
        </w:rPr>
        <w:t>ace Employé</w:t>
      </w:r>
    </w:p>
    <w:p w:rsidR="00F26BF4" w:rsidRDefault="00D01FF0" w:rsidP="00BE293F">
      <w:pPr>
        <w:tabs>
          <w:tab w:val="left" w:pos="1380"/>
          <w:tab w:val="left" w:pos="1785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875665</wp:posOffset>
                </wp:positionV>
                <wp:extent cx="1809750" cy="485775"/>
                <wp:effectExtent l="114300" t="438150" r="19050" b="28575"/>
                <wp:wrapNone/>
                <wp:docPr id="73" name="Groupe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485775"/>
                          <a:chOff x="0" y="0"/>
                          <a:chExt cx="1809750" cy="485775"/>
                        </a:xfrm>
                      </wpg:grpSpPr>
                      <wps:wsp>
                        <wps:cNvPr id="63" name="Légende encadrée 2 63"/>
                        <wps:cNvSpPr/>
                        <wps:spPr>
                          <a:xfrm>
                            <a:off x="0" y="0"/>
                            <a:ext cx="1809750" cy="485775"/>
                          </a:xfrm>
                          <a:prstGeom prst="borderCallout2">
                            <a:avLst>
                              <a:gd name="adj1" fmla="val 18751"/>
                              <a:gd name="adj2" fmla="val -1514"/>
                              <a:gd name="adj3" fmla="val 18750"/>
                              <a:gd name="adj4" fmla="val -6035"/>
                              <a:gd name="adj5" fmla="val -87991"/>
                              <a:gd name="adj6" fmla="val -583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Zone de texte 64"/>
                        <wps:cNvSpPr txBox="1"/>
                        <wps:spPr>
                          <a:xfrm>
                            <a:off x="47625" y="66675"/>
                            <a:ext cx="16954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BE293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Afficher </w:t>
                              </w:r>
                              <w:r w:rsidR="00640B30" w:rsidRPr="00BE293F">
                                <w:rPr>
                                  <w:sz w:val="24"/>
                                  <w:szCs w:val="24"/>
                                </w:rPr>
                                <w:t>tous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 les Projets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3" o:spid="_x0000_s1050" style="position:absolute;margin-left:269.25pt;margin-top:68.95pt;width:142.5pt;height:38.25pt;z-index:251678720" coordsize="1809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">
                <v:shape id="Légende encadrée 2 63" o:spid="_x0000_s1051" type="#_x0000_t48" style="position:absolute;width:18097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72Q8MA&#10;AADbAAAADwAAAGRycy9kb3ducmV2LnhtbESP0YrCMBRE3xf8h3AF39ZUBdlWo6goSF+WVT/g2lzb&#10;YnNTm6jx783Cwj4OM3OGmS+DacSDOldbVjAaJiCIC6trLhWcjrvPLxDOI2tsLJOCFzlYLnofc8y0&#10;ffIPPQ6+FBHCLkMFlfdtJqUrKjLohrYljt7FdgZ9lF0pdYfPCDeNHCfJVBqsOS5U2NKmouJ6uBsF&#10;ab5d348hD5fx+Xb+3m3TnFOt1KAfVjMQnoL/D/+191rBdAK/X+IP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72Q8MAAADbAAAADwAAAAAAAAAAAAAAAACYAgAAZHJzL2Rv&#10;d25yZXYueG1sUEsFBgAAAAAEAAQA9QAAAIgDAAAAAA==&#10;" adj="-1259,-19006,-1304,,-32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64" o:spid="_x0000_s1052" type="#_x0000_t202" style="position:absolute;left:476;top:666;width:1695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<v:textbox>
                    <w:txbxContent>
                      <w:p w:rsidR="00BE293F" w:rsidRPr="00BE293F" w:rsidRDefault="00BE293F">
                        <w:pPr>
                          <w:rPr>
                            <w:sz w:val="24"/>
                            <w:szCs w:val="24"/>
                          </w:rPr>
                        </w:pPr>
                        <w:r w:rsidRPr="00BE293F">
                          <w:rPr>
                            <w:sz w:val="24"/>
                            <w:szCs w:val="24"/>
                          </w:rPr>
                          <w:t xml:space="preserve">Afficher </w:t>
                        </w:r>
                        <w:r w:rsidR="00640B30" w:rsidRPr="00BE293F">
                          <w:rPr>
                            <w:sz w:val="24"/>
                            <w:szCs w:val="24"/>
                          </w:rPr>
                          <w:t>tous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 xml:space="preserve"> les Projets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875665</wp:posOffset>
                </wp:positionV>
                <wp:extent cx="1857375" cy="666750"/>
                <wp:effectExtent l="0" t="438150" r="200025" b="19050"/>
                <wp:wrapNone/>
                <wp:docPr id="72" name="Groupe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666750"/>
                          <a:chOff x="0" y="0"/>
                          <a:chExt cx="1857375" cy="666750"/>
                        </a:xfrm>
                      </wpg:grpSpPr>
                      <wps:wsp>
                        <wps:cNvPr id="61" name="Légende encadrée 2 61"/>
                        <wps:cNvSpPr/>
                        <wps:spPr>
                          <a:xfrm>
                            <a:off x="0" y="0"/>
                            <a:ext cx="1857375" cy="666750"/>
                          </a:xfrm>
                          <a:prstGeom prst="borderCallout2">
                            <a:avLst>
                              <a:gd name="adj1" fmla="val 11608"/>
                              <a:gd name="adj2" fmla="val 101563"/>
                              <a:gd name="adj3" fmla="val 11607"/>
                              <a:gd name="adj4" fmla="val 107811"/>
                              <a:gd name="adj5" fmla="val -66786"/>
                              <a:gd name="adj6" fmla="val 10854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Zone de texte 62"/>
                        <wps:cNvSpPr txBox="1"/>
                        <wps:spPr>
                          <a:xfrm>
                            <a:off x="19050" y="123825"/>
                            <a:ext cx="177165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640B30" w:rsidP="00640B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Lister les tâ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>ches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attribuées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 xml:space="preserve"> à cet employé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2" o:spid="_x0000_s1053" style="position:absolute;margin-left:35.25pt;margin-top:68.95pt;width:146.25pt;height:52.5pt;z-index:251674624" coordsize="18573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">
                <v:shape id="Légende encadrée 2 61" o:spid="_x0000_s1054" type="#_x0000_t48" style="position:absolute;width:18573;height:6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AGMMA&#10;AADbAAAADwAAAGRycy9kb3ducmV2LnhtbESPS2vDMBCE74H+B7GF3hI5LQTjRgmtaaHQXvKiOS7W&#10;xja1VkaSX/++CgRyHGbmG2a9HU0jenK+tqxguUhAEBdW11wqOB4+5ykIH5A1NpZJwUQetpuH2Roz&#10;bQfeUb8PpYgQ9hkqqEJoMyl9UZFBv7AtcfQu1hkMUbpSaodDhJtGPifJShqsOS5U2FJeUfG374yC&#10;U0hf6t+xG37yD9dO36f0/cypUk+P49sriEBjuIdv7S+tYLWE65f4A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9AGMMAAADbAAAADwAAAAAAAAAAAAAAAACYAgAAZHJzL2Rv&#10;d25yZXYueG1sUEsFBgAAAAAEAAQA9QAAAIgDAAAAAA==&#10;" adj="23445,-14426,23287,2507,21938,250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Zone de texte 62" o:spid="_x0000_s1055" type="#_x0000_t202" style="position:absolute;left:190;top:1238;width:17717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    <v:textbox>
                    <w:txbxContent>
                      <w:p w:rsidR="00BE293F" w:rsidRPr="00BE293F" w:rsidRDefault="00640B30" w:rsidP="00640B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Lister les tâ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>ches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>attribuées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 xml:space="preserve"> à cet employé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93F">
        <w:rPr>
          <w:rFonts w:asciiTheme="majorHAnsi" w:hAnsiTheme="majorHAnsi"/>
          <w:b/>
          <w:sz w:val="28"/>
          <w:szCs w:val="28"/>
        </w:rPr>
        <w:tab/>
      </w:r>
      <w:r w:rsidR="00BE293F">
        <w:rPr>
          <w:rFonts w:asciiTheme="majorHAnsi" w:hAnsiTheme="majorHAnsi"/>
          <w:b/>
          <w:sz w:val="28"/>
          <w:szCs w:val="28"/>
        </w:rPr>
        <w:tab/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2A317E" w:rsidRPr="002A317E" w:rsidRDefault="002A317E" w:rsidP="002A317E">
      <w:pPr>
        <w:pStyle w:val="ListParagraph"/>
        <w:numPr>
          <w:ilvl w:val="0"/>
          <w:numId w:val="4"/>
        </w:numPr>
        <w:tabs>
          <w:tab w:val="left" w:pos="1380"/>
        </w:tabs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2A317E" w:rsidRPr="00125C88" w:rsidRDefault="002A317E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Controllers :</w:t>
      </w:r>
    </w:p>
    <w:p w:rsidR="002A317E" w:rsidRPr="002A317E" w:rsidRDefault="002A317E" w:rsidP="002A317E">
      <w:pPr>
        <w:pStyle w:val="ListParagraph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TaskController :</w:t>
      </w:r>
    </w:p>
    <w:p w:rsidR="004357A1" w:rsidRDefault="002A317E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4F2270"/>
          <w:sz w:val="28"/>
          <w:szCs w:val="28"/>
        </w:rPr>
        <w:tab/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 xml:space="preserve">Fonction </w:t>
      </w:r>
      <w:r w:rsidR="000845F5" w:rsidRPr="002A317E">
        <w:rPr>
          <w:rFonts w:asciiTheme="majorHAnsi" w:hAnsiTheme="majorHAnsi"/>
          <w:b/>
          <w:color w:val="4F2270"/>
          <w:sz w:val="28"/>
          <w:szCs w:val="28"/>
        </w:rPr>
        <w:t>MyTasks (</w:t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>$id):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 </w:t>
      </w:r>
      <w:r w:rsidRPr="002A317E">
        <w:rPr>
          <w:rFonts w:asciiTheme="majorHAnsi" w:hAnsiTheme="majorHAnsi"/>
          <w:sz w:val="28"/>
          <w:szCs w:val="28"/>
        </w:rPr>
        <w:t xml:space="preserve">cette </w:t>
      </w:r>
      <w:r>
        <w:rPr>
          <w:rFonts w:asciiTheme="majorHAnsi" w:hAnsiTheme="majorHAnsi"/>
          <w:sz w:val="28"/>
          <w:szCs w:val="28"/>
        </w:rPr>
        <w:t>fonction prend en paramètre l’id d’utilisateur courant (</w:t>
      </w:r>
      <w:r w:rsidR="00BD2FE6">
        <w:rPr>
          <w:rFonts w:asciiTheme="majorHAnsi" w:hAnsiTheme="majorHAnsi"/>
          <w:sz w:val="28"/>
          <w:szCs w:val="28"/>
        </w:rPr>
        <w:t>l’</w:t>
      </w:r>
      <w:r>
        <w:rPr>
          <w:rFonts w:asciiTheme="majorHAnsi" w:hAnsiTheme="majorHAnsi"/>
          <w:sz w:val="28"/>
          <w:szCs w:val="28"/>
        </w:rPr>
        <w:t>employé)</w:t>
      </w:r>
      <w:r w:rsidR="000B147C">
        <w:rPr>
          <w:rFonts w:asciiTheme="majorHAnsi" w:hAnsiTheme="majorHAnsi"/>
          <w:sz w:val="28"/>
          <w:szCs w:val="28"/>
        </w:rPr>
        <w:t>.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sz w:val="28"/>
          <w:szCs w:val="28"/>
        </w:rPr>
        <w:t>Retourne</w:t>
      </w:r>
      <w:r>
        <w:rPr>
          <w:rFonts w:asciiTheme="majorHAnsi" w:hAnsiTheme="majorHAnsi"/>
          <w:sz w:val="28"/>
          <w:szCs w:val="28"/>
        </w:rPr>
        <w:t xml:space="preserve"> la vue </w:t>
      </w:r>
      <w:r w:rsidRPr="00AE2318">
        <w:rPr>
          <w:rFonts w:asciiTheme="majorHAnsi" w:hAnsiTheme="majorHAnsi"/>
          <w:color w:val="0070C0"/>
          <w:sz w:val="28"/>
          <w:szCs w:val="28"/>
        </w:rPr>
        <w:t>‘tasks.mesTaches’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avec </w:t>
      </w:r>
      <w:r>
        <w:rPr>
          <w:rFonts w:asciiTheme="majorHAnsi" w:hAnsiTheme="majorHAnsi"/>
          <w:sz w:val="28"/>
          <w:szCs w:val="28"/>
        </w:rPr>
        <w:t>les variables :</w:t>
      </w:r>
    </w:p>
    <w:p w:rsidR="00AE2318" w:rsidRDefault="00640B30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Le tableau</w:t>
      </w:r>
      <w:r w:rsidR="00AE2318">
        <w:rPr>
          <w:rFonts w:asciiTheme="majorHAnsi" w:hAnsiTheme="majorHAnsi"/>
          <w:sz w:val="28"/>
          <w:szCs w:val="28"/>
        </w:rPr>
        <w:t xml:space="preserve"> </w:t>
      </w:r>
      <w:r w:rsidR="00AE2318" w:rsidRPr="00AE2318">
        <w:rPr>
          <w:rFonts w:asciiTheme="majorHAnsi" w:hAnsiTheme="majorHAnsi"/>
          <w:color w:val="C00000"/>
          <w:sz w:val="28"/>
          <w:szCs w:val="28"/>
        </w:rPr>
        <w:t>$ts </w:t>
      </w:r>
      <w:r w:rsidR="00AE2318">
        <w:rPr>
          <w:rFonts w:asciiTheme="majorHAnsi" w:hAnsiTheme="majorHAnsi"/>
          <w:sz w:val="28"/>
          <w:szCs w:val="28"/>
        </w:rPr>
        <w:t xml:space="preserve">: stockant </w:t>
      </w:r>
      <w:r>
        <w:rPr>
          <w:rFonts w:asciiTheme="majorHAnsi" w:hAnsiTheme="majorHAnsi"/>
          <w:sz w:val="28"/>
          <w:szCs w:val="28"/>
        </w:rPr>
        <w:t>tous les tâ</w:t>
      </w:r>
      <w:r w:rsidR="00AE2318">
        <w:rPr>
          <w:rFonts w:asciiTheme="majorHAnsi" w:hAnsiTheme="majorHAnsi"/>
          <w:sz w:val="28"/>
          <w:szCs w:val="28"/>
        </w:rPr>
        <w:t>ches de cet employé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  <w:r w:rsidRPr="00AE2318">
        <w:rPr>
          <w:rFonts w:asciiTheme="majorHAnsi" w:hAnsiTheme="majorHAnsi"/>
          <w:color w:val="C00000"/>
          <w:sz w:val="28"/>
          <w:szCs w:val="28"/>
        </w:rPr>
        <w:t>$t-&gt;</w:t>
      </w:r>
      <w:r>
        <w:rPr>
          <w:rFonts w:asciiTheme="majorHAnsi" w:hAnsiTheme="majorHAnsi"/>
          <w:color w:val="C00000"/>
          <w:sz w:val="28"/>
          <w:szCs w:val="28"/>
        </w:rPr>
        <w:t>project_</w:t>
      </w:r>
      <w:r w:rsidRPr="00AE2318">
        <w:rPr>
          <w:rFonts w:asciiTheme="majorHAnsi" w:hAnsiTheme="majorHAnsi"/>
          <w:color w:val="C00000"/>
          <w:sz w:val="28"/>
          <w:szCs w:val="28"/>
        </w:rPr>
        <w:t>title </w:t>
      </w:r>
      <w:r>
        <w:rPr>
          <w:rFonts w:asciiTheme="majorHAnsi" w:hAnsiTheme="majorHAnsi"/>
          <w:sz w:val="28"/>
          <w:szCs w:val="28"/>
        </w:rPr>
        <w:t>: retourne le titre du projet relié à chaque tache</w:t>
      </w:r>
    </w:p>
    <w:p w:rsidR="002A317E" w:rsidRDefault="002A317E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</w:p>
    <w:p w:rsidR="00AE2318" w:rsidRDefault="00AE2318" w:rsidP="0061004A">
      <w:pPr>
        <w:tabs>
          <w:tab w:val="left" w:pos="1380"/>
        </w:tabs>
        <w:rPr>
          <w:rFonts w:asciiTheme="majorHAnsi" w:hAnsiTheme="majorHAnsi"/>
          <w:b/>
          <w:color w:val="C00000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//</w:t>
      </w:r>
      <w:r>
        <w:rPr>
          <w:rFonts w:asciiTheme="majorHAnsi" w:hAnsiTheme="majorHAnsi"/>
          <w:sz w:val="28"/>
          <w:szCs w:val="28"/>
        </w:rPr>
        <w:t xml:space="preserve"> </w:t>
      </w:r>
      <w:r w:rsidR="00640B30">
        <w:rPr>
          <w:rFonts w:asciiTheme="majorHAnsi" w:hAnsiTheme="majorHAnsi"/>
          <w:sz w:val="28"/>
          <w:szCs w:val="28"/>
        </w:rPr>
        <w:t>Les</w:t>
      </w:r>
      <w:r>
        <w:rPr>
          <w:rFonts w:asciiTheme="majorHAnsi" w:hAnsiTheme="majorHAnsi"/>
          <w:sz w:val="28"/>
          <w:szCs w:val="28"/>
        </w:rPr>
        <w:t xml:space="preserve"> 2 variables si dessous ne sont pas </w:t>
      </w:r>
      <w:r w:rsidR="00640B30">
        <w:rPr>
          <w:rFonts w:asciiTheme="majorHAnsi" w:hAnsiTheme="majorHAnsi"/>
          <w:sz w:val="28"/>
          <w:szCs w:val="28"/>
        </w:rPr>
        <w:t>encore</w:t>
      </w:r>
      <w:r>
        <w:rPr>
          <w:rFonts w:asciiTheme="majorHAnsi" w:hAnsiTheme="majorHAnsi"/>
          <w:sz w:val="28"/>
          <w:szCs w:val="28"/>
        </w:rPr>
        <w:t xml:space="preserve"> pris en charge ils </w:t>
      </w:r>
      <w:r w:rsidR="00640B30">
        <w:rPr>
          <w:rFonts w:asciiTheme="majorHAnsi" w:hAnsiTheme="majorHAnsi"/>
          <w:sz w:val="28"/>
          <w:szCs w:val="28"/>
        </w:rPr>
        <w:t>seront</w:t>
      </w:r>
      <w:r>
        <w:rPr>
          <w:rFonts w:asciiTheme="majorHAnsi" w:hAnsiTheme="majorHAnsi"/>
          <w:sz w:val="28"/>
          <w:szCs w:val="28"/>
        </w:rPr>
        <w:t xml:space="preserve"> traités dans une prochaine version de l’application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//</w:t>
      </w:r>
    </w:p>
    <w:p w:rsidR="002A317E" w:rsidRPr="00AE2318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$s_d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>la date du début de tache(en cours de traitement)</w:t>
      </w:r>
    </w:p>
    <w:p w:rsidR="002A317E" w:rsidRPr="00AE2318" w:rsidRDefault="00AE2318" w:rsidP="002A317E">
      <w:pPr>
        <w:tabs>
          <w:tab w:val="left" w:pos="1380"/>
        </w:tabs>
        <w:rPr>
          <w:rStyle w:val="IntenseReferenc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$f_d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la date </w:t>
      </w:r>
      <w:r>
        <w:rPr>
          <w:rFonts w:asciiTheme="majorHAnsi" w:hAnsiTheme="majorHAnsi"/>
          <w:sz w:val="28"/>
          <w:szCs w:val="28"/>
        </w:rPr>
        <w:t>de fin</w:t>
      </w:r>
      <w:r w:rsidRPr="00AE2318">
        <w:rPr>
          <w:rFonts w:asciiTheme="majorHAnsi" w:hAnsiTheme="majorHAnsi"/>
          <w:sz w:val="28"/>
          <w:szCs w:val="28"/>
        </w:rPr>
        <w:t xml:space="preserve"> de tache(en cours de traitement)</w:t>
      </w:r>
    </w:p>
    <w:p w:rsidR="00CD3DAB" w:rsidRDefault="006E331E" w:rsidP="002A317E">
      <w:pPr>
        <w:tabs>
          <w:tab w:val="left" w:pos="1380"/>
        </w:tabs>
        <w:rPr>
          <w:rStyle w:val="IntenseReference"/>
          <w:rFonts w:asciiTheme="majorHAnsi" w:hAnsiTheme="majorHAnsi"/>
          <w:color w:val="002060"/>
          <w:sz w:val="30"/>
          <w:szCs w:val="30"/>
        </w:rPr>
      </w:pPr>
      <w:r>
        <w:rPr>
          <w:rStyle w:val="IntenseReference"/>
          <w:rFonts w:asciiTheme="majorHAnsi" w:hAnsiTheme="majorHAnsi"/>
          <w:color w:val="002060"/>
          <w:sz w:val="30"/>
          <w:szCs w:val="30"/>
        </w:rPr>
        <w:t>s</w:t>
      </w:r>
    </w:p>
    <w:p w:rsidR="00CD3DAB" w:rsidRDefault="00C9286B" w:rsidP="00C9286B">
      <w:pPr>
        <w:tabs>
          <w:tab w:val="left" w:pos="1380"/>
        </w:tabs>
        <w:rPr>
          <w:rStyle w:val="IntenseReference"/>
          <w:rFonts w:asciiTheme="majorHAnsi" w:hAnsiTheme="majorHAnsi"/>
          <w:color w:val="002060"/>
          <w:sz w:val="30"/>
          <w:szCs w:val="30"/>
        </w:rPr>
      </w:pPr>
      <w:r>
        <w:rPr>
          <w:rStyle w:val="IntenseReference"/>
          <w:rFonts w:asciiTheme="majorHAnsi" w:hAnsiTheme="majorHAnsi"/>
          <w:color w:val="002060"/>
          <w:sz w:val="30"/>
          <w:szCs w:val="30"/>
        </w:rPr>
        <w:br w:type="page"/>
      </w:r>
    </w:p>
    <w:p w:rsidR="004357A1" w:rsidRPr="002A317E" w:rsidRDefault="0061004A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8D0589">
        <w:rPr>
          <w:rStyle w:val="IntenseReference"/>
          <w:rFonts w:asciiTheme="majorHAnsi" w:hAnsiTheme="majorHAnsi"/>
          <w:color w:val="002060"/>
          <w:sz w:val="30"/>
          <w:szCs w:val="30"/>
        </w:rPr>
        <w:lastRenderedPageBreak/>
        <w:t>Views :</w:t>
      </w:r>
    </w:p>
    <w:p w:rsidR="004357A1" w:rsidRPr="0061004A" w:rsidRDefault="004357A1" w:rsidP="0061004A">
      <w:pPr>
        <w:pStyle w:val="ListParagraph"/>
        <w:numPr>
          <w:ilvl w:val="0"/>
          <w:numId w:val="13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Task\show :</w:t>
      </w:r>
    </w:p>
    <w:p w:rsidR="0061004A" w:rsidRDefault="00DC2691" w:rsidP="00B5706D">
      <w:pPr>
        <w:tabs>
          <w:tab w:val="left" w:pos="720"/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En accédant à une de ses Taches, l’employé peu modifier le pourcentage de progression dans la tache tant que le projet relié à cette </w:t>
      </w:r>
      <w:r w:rsidR="000845F5">
        <w:rPr>
          <w:rFonts w:asciiTheme="majorHAnsi" w:hAnsiTheme="majorHAnsi"/>
          <w:sz w:val="28"/>
          <w:szCs w:val="28"/>
        </w:rPr>
        <w:t>tâche</w:t>
      </w:r>
      <w:r>
        <w:rPr>
          <w:rFonts w:asciiTheme="majorHAnsi" w:hAnsiTheme="majorHAnsi"/>
          <w:sz w:val="28"/>
          <w:szCs w:val="28"/>
        </w:rPr>
        <w:t xml:space="preserve"> n’est pas clôturé.</w:t>
      </w:r>
    </w:p>
    <w:p w:rsidR="00B5706D" w:rsidRPr="00B5706D" w:rsidRDefault="00B5706D" w:rsidP="00B5706D">
      <w:pPr>
        <w:tabs>
          <w:tab w:val="left" w:pos="720"/>
          <w:tab w:val="left" w:pos="1380"/>
        </w:tabs>
        <w:rPr>
          <w:rStyle w:val="IntenseReferenc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</w:p>
    <w:p w:rsidR="004357A1" w:rsidRDefault="00994A4A" w:rsidP="000F5431">
      <w:pPr>
        <w:tabs>
          <w:tab w:val="left" w:pos="1380"/>
        </w:tabs>
        <w:jc w:val="center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b/>
          <w:bCs/>
          <w:smallCaps/>
          <w:noProof/>
          <w:color w:val="002060"/>
          <w:spacing w:val="5"/>
          <w:sz w:val="30"/>
          <w:szCs w:val="30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5676900" cy="4362450"/>
                <wp:effectExtent l="190500" t="190500" r="190500" b="190500"/>
                <wp:wrapTopAndBottom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4362450"/>
                          <a:chOff x="0" y="0"/>
                          <a:chExt cx="5676900" cy="436245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" t="1080"/>
                          <a:stretch/>
                        </pic:blipFill>
                        <pic:spPr bwMode="auto">
                          <a:xfrm>
                            <a:off x="0" y="0"/>
                            <a:ext cx="5676900" cy="436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Zone de texte 68"/>
                        <wps:cNvSpPr txBox="1"/>
                        <wps:spPr>
                          <a:xfrm>
                            <a:off x="66675" y="47625"/>
                            <a:ext cx="14001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07C" w:rsidRPr="007813AD" w:rsidRDefault="00CB207C">
                              <w:pPr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</w:pPr>
                              <w:r w:rsidRPr="007813AD"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Task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55" t="67174" r="10483" b="22609"/>
                          <a:stretch/>
                        </pic:blipFill>
                        <pic:spPr bwMode="auto">
                          <a:xfrm>
                            <a:off x="2581275" y="2952750"/>
                            <a:ext cx="244729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1" o:spid="_x0000_s1056" style="position:absolute;left:0;text-align:left;margin-left:0;margin-top:32pt;width:447pt;height:343.5pt;z-index:251687936;mso-position-horizontal:left;mso-position-horizontal-relative:margin" coordsize="56769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">
                <v:shape id="Image 69" o:spid="_x0000_s1057" type="#_x0000_t75" style="position:absolute;width:56769;height:43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cmrnGAAAA2wAAAA8AAABkcnMvZG93bnJldi54bWxEj09rwkAUxO9Cv8PyCt7Mpj34J3WVWhE8&#10;iEVbaXt7ZJ/ZYPZtzK4mfvtuoeBxmJnfMNN5ZytxpcaXjhU8JSkI4tzpkgsFnx+rwRiED8gaK8ek&#10;4EYe5rOH3hQz7Vre0XUfChEh7DNUYEKoMyl9bsiiT1xNHL2jayyGKJtC6gbbCLeVfE7TobRYclww&#10;WNObofy0v1gFh8P5fby+HX9o+VWZ0aKV2++NVKr/2L2+gAjUhXv4v73WCoYT+PsSf4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tyaucYAAADbAAAADwAAAAAAAAAAAAAA&#10;AACfAgAAZHJzL2Rvd25yZXYueG1sUEsFBgAAAAAEAAQA9wAAAJIDAAAAAA==&#10;">
                  <v:imagedata r:id="rId36" o:title="" croptop="708f" cropleft="545f"/>
                  <v:shadow on="t" color="black" opacity="45875f" origin="-.5,-.5" offset="0,0"/>
                  <v:path arrowok="t"/>
                </v:shape>
                <v:shape id="Zone de texte 68" o:spid="_x0000_s1058" type="#_x0000_t202" style="position:absolute;left:666;top:476;width:14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4o8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s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M4o8MAAADbAAAADwAAAAAAAAAAAAAAAACYAgAAZHJzL2Rv&#10;d25yZXYueG1sUEsFBgAAAAAEAAQA9QAAAIgDAAAAAA==&#10;" fillcolor="white [3201]" stroked="f" strokeweight=".5pt">
                  <v:textbox>
                    <w:txbxContent>
                      <w:p w:rsidR="00CB207C" w:rsidRPr="007813AD" w:rsidRDefault="00CB207C">
                        <w:pPr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7813AD"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  <w:t>Task Name</w:t>
                        </w:r>
                      </w:p>
                    </w:txbxContent>
                  </v:textbox>
                </v:shape>
                <v:shape id="Image 70" o:spid="_x0000_s1059" type="#_x0000_t75" style="position:absolute;left:25812;top:29527;width:24473;height:4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uDRm/AAAA2wAAAA8AAABkcnMvZG93bnJldi54bWxET02LwjAQvQv+hzCCN03rwZWuURZF8SRo&#10;d/U6NLNN3WZSmljrvzeHBY+P971c97YWHbW+cqwgnSYgiAunKy4VfOe7yQKED8gaa8ek4Eke1qvh&#10;YImZdg8+UXcOpYgh7DNUYEJoMil9Yciin7qGOHK/rrUYImxLqVt8xHBby1mSzKXFimODwYY2hoq/&#10;890qOHqsu6u7NGZfnW7bNP/JbzJVajzqvz5BBOrDW/zvPmgFH3F9/BJ/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rg0ZvwAAANsAAAAPAAAAAAAAAAAAAAAAAJ8CAABk&#10;cnMvZG93bnJldi54bWxQSwUGAAAAAAQABAD3AAAAiwMAAAAA&#10;">
                  <v:imagedata r:id="rId37" o:title="" croptop="44023f" cropbottom="14817f" cropleft="30641f" cropright="6870f"/>
                  <v:path arrowok="t"/>
                </v:shape>
                <w10:wrap type="topAndBottom" anchorx="margin"/>
              </v:group>
            </w:pict>
          </mc:Fallback>
        </mc:AlternateContent>
      </w:r>
      <w:r w:rsidR="000F5431"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3218815</wp:posOffset>
                </wp:positionV>
                <wp:extent cx="2466975" cy="7524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DF2B7" id="Ellipse 74" o:spid="_x0000_s1026" style="position:absolute;margin-left:197.25pt;margin-top:253.45pt;width:194.2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" filled="f" strokecolor="#c00000" strokeweight="2pt"/>
            </w:pict>
          </mc:Fallback>
        </mc:AlternateContent>
      </w:r>
      <w:r w:rsidR="0061004A" w:rsidRPr="00556838">
        <w:rPr>
          <w:rFonts w:asciiTheme="majorHAnsi" w:hAnsiTheme="majorHAnsi"/>
          <w:sz w:val="26"/>
          <w:szCs w:val="26"/>
        </w:rPr>
        <w:t xml:space="preserve">Figure </w:t>
      </w:r>
      <w:r w:rsidR="0061004A">
        <w:rPr>
          <w:rFonts w:asciiTheme="majorHAnsi" w:hAnsiTheme="majorHAnsi"/>
          <w:sz w:val="26"/>
          <w:szCs w:val="26"/>
        </w:rPr>
        <w:t>3</w:t>
      </w:r>
      <w:r w:rsidR="0061004A" w:rsidRPr="00556838">
        <w:rPr>
          <w:rFonts w:asciiTheme="majorHAnsi" w:hAnsiTheme="majorHAnsi"/>
          <w:sz w:val="26"/>
          <w:szCs w:val="26"/>
        </w:rPr>
        <w:t xml:space="preserve">: </w:t>
      </w:r>
      <w:r w:rsidR="0061004A">
        <w:rPr>
          <w:rFonts w:asciiTheme="majorHAnsi" w:hAnsiTheme="majorHAnsi"/>
          <w:sz w:val="26"/>
          <w:szCs w:val="26"/>
        </w:rPr>
        <w:t>Tache Employé</w:t>
      </w:r>
    </w:p>
    <w:p w:rsidR="00C9286B" w:rsidRDefault="00C9286B" w:rsidP="000F5431">
      <w:pPr>
        <w:tabs>
          <w:tab w:val="left" w:pos="1380"/>
        </w:tabs>
        <w:jc w:val="center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br w:type="page"/>
      </w:r>
    </w:p>
    <w:p w:rsidR="00C9286B" w:rsidRPr="00994A4A" w:rsidRDefault="00994A4A" w:rsidP="00994A4A">
      <w:pPr>
        <w:tabs>
          <w:tab w:val="left" w:pos="1380"/>
        </w:tabs>
        <w:rPr>
          <w:rFonts w:asciiTheme="majorHAnsi" w:hAnsiTheme="majorHAnsi"/>
          <w:b/>
          <w:i/>
          <w:iCs/>
          <w:sz w:val="32"/>
          <w:szCs w:val="32"/>
          <w:u w:val="single"/>
        </w:rPr>
      </w:pPr>
      <w:r w:rsidRPr="00994A4A">
        <w:rPr>
          <w:rFonts w:asciiTheme="majorHAnsi" w:hAnsiTheme="majorHAnsi"/>
          <w:b/>
          <w:i/>
          <w:iCs/>
          <w:sz w:val="32"/>
          <w:szCs w:val="32"/>
          <w:u w:val="single"/>
        </w:rPr>
        <w:lastRenderedPageBreak/>
        <w:t>Autre :</w:t>
      </w:r>
    </w:p>
    <w:p w:rsidR="00994A4A" w:rsidRDefault="00994A4A" w:rsidP="00994A4A">
      <w:pPr>
        <w:pStyle w:val="ListParagraph"/>
        <w:numPr>
          <w:ilvl w:val="0"/>
          <w:numId w:val="16"/>
        </w:num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2371724</wp:posOffset>
                </wp:positionH>
                <wp:positionV relativeFrom="paragraph">
                  <wp:posOffset>1609090</wp:posOffset>
                </wp:positionV>
                <wp:extent cx="2009775" cy="142875"/>
                <wp:effectExtent l="57150" t="38100" r="66675" b="12382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142875"/>
                        </a:xfrm>
                        <a:prstGeom prst="curvedConnector3">
                          <a:avLst>
                            <a:gd name="adj1" fmla="val 29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1AD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186.75pt;margin-top:126.7pt;width:158.25pt;height:11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" adj="6296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7CF1F4" wp14:editId="775B1DB1">
                <wp:simplePos x="0" y="0"/>
                <wp:positionH relativeFrom="column">
                  <wp:posOffset>4343400</wp:posOffset>
                </wp:positionH>
                <wp:positionV relativeFrom="paragraph">
                  <wp:posOffset>1361440</wp:posOffset>
                </wp:positionV>
                <wp:extent cx="361950" cy="3238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E9F6F" id="Oval 23" o:spid="_x0000_s1026" style="position:absolute;margin-left:342pt;margin-top:107.2pt;width:28.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" filled="f" strokecolor="#c0504d [3205]" strokeweight="2pt"/>
            </w:pict>
          </mc:Fallback>
        </mc:AlternateContent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2047240</wp:posOffset>
                </wp:positionV>
                <wp:extent cx="101917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B811" id="Oval 22" o:spid="_x0000_s1026" style="position:absolute;margin-left:270pt;margin-top:161.2pt;width:80.25pt;height:3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" filled="f" strokecolor="#c0504d [3205]" strokeweight="2pt"/>
            </w:pict>
          </mc:Fallback>
        </mc:AlternateContent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675640</wp:posOffset>
            </wp:positionV>
            <wp:extent cx="1381125" cy="1706880"/>
            <wp:effectExtent l="0" t="0" r="952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e time pick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1037590</wp:posOffset>
            </wp:positionV>
            <wp:extent cx="1400175" cy="1903095"/>
            <wp:effectExtent l="0" t="0" r="952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e time picker 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533650" cy="5429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project creat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 t="25794" r="25050" b="66992"/>
                    <a:stretch/>
                  </pic:blipFill>
                  <pic:spPr bwMode="auto"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A4A">
        <w:rPr>
          <w:rFonts w:asciiTheme="majorHAnsi" w:hAnsiTheme="majorHAnsi"/>
          <w:bCs/>
          <w:sz w:val="28"/>
          <w:szCs w:val="28"/>
        </w:rPr>
        <w:t>Date Time Picker</w:t>
      </w:r>
      <w:r>
        <w:rPr>
          <w:rFonts w:asciiTheme="majorHAnsi" w:hAnsiTheme="majorHAnsi"/>
          <w:bCs/>
          <w:sz w:val="28"/>
          <w:szCs w:val="28"/>
        </w:rPr>
        <w:t> :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>Pour</w:t>
      </w:r>
      <w:r>
        <w:rPr>
          <w:rFonts w:asciiTheme="majorHAnsi" w:hAnsiTheme="majorHAnsi"/>
          <w:bCs/>
          <w:sz w:val="28"/>
          <w:szCs w:val="28"/>
        </w:rPr>
        <w:t xml:space="preserve"> sélectionner un datetime</w:t>
      </w:r>
      <w:r w:rsidRPr="0088021D">
        <w:rPr>
          <w:rFonts w:asciiTheme="majorHAnsi" w:hAnsiTheme="majorHAnsi"/>
          <w:bCs/>
          <w:sz w:val="28"/>
          <w:szCs w:val="28"/>
        </w:rPr>
        <w:t xml:space="preserve">, nous pouvons cliquer n'importe où sur le </w:t>
      </w:r>
      <w:r>
        <w:rPr>
          <w:rFonts w:asciiTheme="majorHAnsi" w:hAnsiTheme="majorHAnsi"/>
          <w:bCs/>
          <w:sz w:val="28"/>
          <w:szCs w:val="28"/>
        </w:rPr>
        <w:t xml:space="preserve">datetimepicker pour afficher le </w:t>
      </w:r>
      <w:r w:rsidRPr="0088021D">
        <w:rPr>
          <w:rFonts w:asciiTheme="majorHAnsi" w:hAnsiTheme="majorHAnsi"/>
          <w:bCs/>
          <w:sz w:val="28"/>
          <w:szCs w:val="28"/>
        </w:rPr>
        <w:t>calendrier</w:t>
      </w:r>
      <w:r>
        <w:rPr>
          <w:rFonts w:asciiTheme="majorHAnsi" w:hAnsiTheme="majorHAnsi"/>
          <w:bCs/>
          <w:sz w:val="28"/>
          <w:szCs w:val="28"/>
        </w:rPr>
        <w:t>.</w:t>
      </w:r>
    </w:p>
    <w:p w:rsidR="00994A4A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 xml:space="preserve">Sélectionner une date affichera le sélecteur de temps, alors la </w:t>
      </w:r>
      <w:r>
        <w:rPr>
          <w:rFonts w:asciiTheme="majorHAnsi" w:hAnsiTheme="majorHAnsi"/>
          <w:bCs/>
          <w:sz w:val="28"/>
          <w:szCs w:val="28"/>
        </w:rPr>
        <w:t>datetimepicker changera de</w:t>
      </w:r>
      <w:r w:rsidRPr="0088021D">
        <w:rPr>
          <w:rFonts w:asciiTheme="majorHAnsi" w:hAnsiTheme="majorHAnsi"/>
          <w:bCs/>
          <w:sz w:val="28"/>
          <w:szCs w:val="28"/>
        </w:rPr>
        <w:t xml:space="preserve"> valeur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>Pour plus d’information sur le datatimepicker :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ab/>
      </w:r>
      <w:r w:rsidRPr="0088021D">
        <w:rPr>
          <w:rFonts w:asciiTheme="majorHAnsi" w:hAnsiTheme="majorHAnsi"/>
          <w:bCs/>
          <w:color w:val="365F91" w:themeColor="accent1" w:themeShade="BF"/>
          <w:sz w:val="28"/>
          <w:szCs w:val="28"/>
        </w:rPr>
        <w:t>https://github.com/smalot/bootstrap-datetimepicker</w:t>
      </w:r>
    </w:p>
    <w:p w:rsidR="0088021D" w:rsidRDefault="0088021D" w:rsidP="00994A4A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br w:type="page"/>
      </w:r>
    </w:p>
    <w:p w:rsidR="009346C0" w:rsidRDefault="009346C0" w:rsidP="009346C0">
      <w:pPr>
        <w:pStyle w:val="ListParagraph"/>
        <w:numPr>
          <w:ilvl w:val="0"/>
          <w:numId w:val="16"/>
        </w:num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952500</wp:posOffset>
            </wp:positionV>
            <wp:extent cx="4553585" cy="400106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tif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1383030</wp:posOffset>
            </wp:positionV>
            <wp:extent cx="5731510" cy="141605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i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352425</wp:posOffset>
            </wp:positionV>
            <wp:extent cx="428625" cy="38862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ployee interface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3" t="4673" r="17739"/>
                    <a:stretch/>
                  </pic:blipFill>
                  <pic:spPr bwMode="auto">
                    <a:xfrm>
                      <a:off x="0" y="0"/>
                      <a:ext cx="428625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Cs/>
          <w:sz w:val="28"/>
          <w:szCs w:val="28"/>
        </w:rPr>
        <w:t>Notification :</w:t>
      </w:r>
    </w:p>
    <w:p w:rsidR="009346C0" w:rsidRDefault="009346C0" w:rsidP="009346C0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:rsidR="00270BDC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835025</wp:posOffset>
            </wp:positionV>
            <wp:extent cx="5731510" cy="3158490"/>
            <wp:effectExtent l="0" t="0" r="254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tif 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BDC">
        <w:rPr>
          <w:rFonts w:asciiTheme="majorHAnsi" w:hAnsiTheme="majorHAnsi"/>
          <w:bCs/>
          <w:sz w:val="28"/>
          <w:szCs w:val="28"/>
        </w:rPr>
        <w:t>Comme v</w:t>
      </w:r>
      <w:r>
        <w:rPr>
          <w:rFonts w:asciiTheme="majorHAnsi" w:hAnsiTheme="majorHAnsi"/>
          <w:bCs/>
          <w:sz w:val="28"/>
          <w:szCs w:val="28"/>
        </w:rPr>
        <w:t>ous l'avez peut-être remarqué, l</w:t>
      </w:r>
      <w:r w:rsidRPr="00270BDC">
        <w:rPr>
          <w:rFonts w:asciiTheme="majorHAnsi" w:hAnsiTheme="majorHAnsi"/>
          <w:bCs/>
          <w:sz w:val="28"/>
          <w:szCs w:val="28"/>
        </w:rPr>
        <w:t xml:space="preserve">e code ci-dessous </w:t>
      </w:r>
      <w:r>
        <w:rPr>
          <w:rFonts w:asciiTheme="majorHAnsi" w:hAnsiTheme="majorHAnsi"/>
          <w:bCs/>
          <w:sz w:val="28"/>
          <w:szCs w:val="28"/>
        </w:rPr>
        <w:t>est loin d'être parfait (mauvais</w:t>
      </w:r>
      <w:r w:rsidRPr="00270BDC">
        <w:rPr>
          <w:rFonts w:asciiTheme="majorHAnsi" w:hAnsiTheme="majorHAnsi"/>
          <w:bCs/>
          <w:sz w:val="28"/>
          <w:szCs w:val="28"/>
        </w:rPr>
        <w:t xml:space="preserve"> condition</w:t>
      </w:r>
      <w:r>
        <w:rPr>
          <w:rFonts w:asciiTheme="majorHAnsi" w:hAnsiTheme="majorHAnsi"/>
          <w:bCs/>
          <w:sz w:val="28"/>
          <w:szCs w:val="28"/>
        </w:rPr>
        <w:t xml:space="preserve"> « if »)</w:t>
      </w:r>
      <w:r w:rsidRPr="00270BDC">
        <w:rPr>
          <w:rFonts w:asciiTheme="majorHAnsi" w:hAnsiTheme="majorHAnsi"/>
          <w:bCs/>
          <w:sz w:val="28"/>
          <w:szCs w:val="28"/>
        </w:rPr>
        <w:t>, une version fixe sera disponible au plus vite</w:t>
      </w:r>
      <w:r>
        <w:rPr>
          <w:rFonts w:asciiTheme="majorHAnsi" w:hAnsiTheme="majorHAnsi"/>
          <w:bCs/>
          <w:sz w:val="28"/>
          <w:szCs w:val="28"/>
        </w:rPr>
        <w:t xml:space="preserve"> possible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270BDC" w:rsidRDefault="00270BDC" w:rsidP="009346C0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Tout ce code a été créé pour afficher les notifications actuelles de l'utilisateur actuel et pour changer l'état de chaque notification, après avoir cliqué dessus, il affiche</w:t>
      </w:r>
      <w:r>
        <w:rPr>
          <w:rFonts w:asciiTheme="majorHAnsi" w:hAnsiTheme="majorHAnsi"/>
          <w:bCs/>
          <w:sz w:val="28"/>
          <w:szCs w:val="28"/>
        </w:rPr>
        <w:t xml:space="preserve"> la liste des notifications actuelles, pour pouvoir ensuit clinker sur une pour l’afficher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270BDC" w:rsidRP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br w:type="page"/>
      </w:r>
      <w:bookmarkStart w:id="0" w:name="_GoBack"/>
      <w:bookmarkEnd w:id="0"/>
    </w:p>
    <w:sectPr w:rsidR="00270BDC" w:rsidRPr="009346C0" w:rsidSect="003511EF">
      <w:footerReference w:type="default" r:id="rId45"/>
      <w:footerReference w:type="first" r:id="rId46"/>
      <w:pgSz w:w="11906" w:h="16838"/>
      <w:pgMar w:top="1440" w:right="1440" w:bottom="1440" w:left="1440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A79" w:rsidRDefault="00F02A79" w:rsidP="00CD0B8E">
      <w:pPr>
        <w:spacing w:after="0" w:line="240" w:lineRule="auto"/>
      </w:pPr>
      <w:r>
        <w:separator/>
      </w:r>
    </w:p>
  </w:endnote>
  <w:endnote w:type="continuationSeparator" w:id="0">
    <w:p w:rsidR="00F02A79" w:rsidRDefault="00F02A79" w:rsidP="00CD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1EF" w:rsidRDefault="003511EF" w:rsidP="003511EF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1EF" w:rsidRDefault="003511EF">
    <w:pPr>
      <w:pStyle w:val="Footer"/>
      <w:jc w:val="center"/>
      <w:rPr>
        <w:caps/>
        <w:color w:val="4F81BD" w:themeColor="accent1"/>
      </w:rPr>
    </w:pPr>
  </w:p>
  <w:p w:rsidR="003511EF" w:rsidRDefault="003511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A79" w:rsidRDefault="00F02A79" w:rsidP="00CD0B8E">
      <w:pPr>
        <w:spacing w:after="0" w:line="240" w:lineRule="auto"/>
      </w:pPr>
      <w:r>
        <w:separator/>
      </w:r>
    </w:p>
  </w:footnote>
  <w:footnote w:type="continuationSeparator" w:id="0">
    <w:p w:rsidR="00F02A79" w:rsidRDefault="00F02A79" w:rsidP="00CD0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2" type="#_x0000_t75" style="width:11.25pt;height:11.25pt" o:bullet="t">
        <v:imagedata r:id="rId1" o:title="msoBD15"/>
      </v:shape>
    </w:pict>
  </w:numPicBullet>
  <w:numPicBullet w:numPicBulletId="1">
    <w:pict>
      <v:shape id="_x0000_i1283" type="#_x0000_t75" style="width:37.5pt;height:21pt;visibility:visible;mso-wrap-style:square" o:bullet="t">
        <v:imagedata r:id="rId2" o:title=""/>
      </v:shape>
    </w:pict>
  </w:numPicBullet>
  <w:abstractNum w:abstractNumId="0" w15:restartNumberingAfterBreak="0">
    <w:nsid w:val="02C56CDF"/>
    <w:multiLevelType w:val="hybridMultilevel"/>
    <w:tmpl w:val="0E88BA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5D7"/>
    <w:multiLevelType w:val="hybridMultilevel"/>
    <w:tmpl w:val="8D100DA6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79A2F16"/>
    <w:multiLevelType w:val="hybridMultilevel"/>
    <w:tmpl w:val="2BFCCAE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942"/>
    <w:multiLevelType w:val="hybridMultilevel"/>
    <w:tmpl w:val="B50048A2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67934E4"/>
    <w:multiLevelType w:val="hybridMultilevel"/>
    <w:tmpl w:val="9898A3FA"/>
    <w:lvl w:ilvl="0" w:tplc="040C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C94765F"/>
    <w:multiLevelType w:val="hybridMultilevel"/>
    <w:tmpl w:val="7BCCA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01849"/>
    <w:multiLevelType w:val="hybridMultilevel"/>
    <w:tmpl w:val="9FBC5F4E"/>
    <w:lvl w:ilvl="0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74D388F"/>
    <w:multiLevelType w:val="hybridMultilevel"/>
    <w:tmpl w:val="2984343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3A1B5E"/>
    <w:multiLevelType w:val="hybridMultilevel"/>
    <w:tmpl w:val="443ADD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A639CC"/>
    <w:multiLevelType w:val="hybridMultilevel"/>
    <w:tmpl w:val="1CC2986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93775"/>
    <w:multiLevelType w:val="hybridMultilevel"/>
    <w:tmpl w:val="DCD8C678"/>
    <w:lvl w:ilvl="0" w:tplc="040C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44455984"/>
    <w:multiLevelType w:val="hybridMultilevel"/>
    <w:tmpl w:val="337EBCCE"/>
    <w:lvl w:ilvl="0" w:tplc="64825098">
      <w:start w:val="1"/>
      <w:numFmt w:val="decimal"/>
      <w:lvlText w:val="%1."/>
      <w:lvlJc w:val="left"/>
      <w:pPr>
        <w:ind w:left="1080" w:hanging="360"/>
      </w:pPr>
      <w:rPr>
        <w:rFonts w:hint="default"/>
        <w:color w:val="00206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F35702"/>
    <w:multiLevelType w:val="hybridMultilevel"/>
    <w:tmpl w:val="D8248746"/>
    <w:lvl w:ilvl="0" w:tplc="040C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CAA1F26"/>
    <w:multiLevelType w:val="hybridMultilevel"/>
    <w:tmpl w:val="4288C348"/>
    <w:lvl w:ilvl="0" w:tplc="040C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690939E3"/>
    <w:multiLevelType w:val="hybridMultilevel"/>
    <w:tmpl w:val="24A07DDE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7944EE"/>
    <w:multiLevelType w:val="hybridMultilevel"/>
    <w:tmpl w:val="25FA524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2"/>
  </w:num>
  <w:num w:numId="4">
    <w:abstractNumId w:val="15"/>
  </w:num>
  <w:num w:numId="5">
    <w:abstractNumId w:val="4"/>
  </w:num>
  <w:num w:numId="6">
    <w:abstractNumId w:val="8"/>
  </w:num>
  <w:num w:numId="7">
    <w:abstractNumId w:val="2"/>
  </w:num>
  <w:num w:numId="8">
    <w:abstractNumId w:val="1"/>
  </w:num>
  <w:num w:numId="9">
    <w:abstractNumId w:val="14"/>
  </w:num>
  <w:num w:numId="10">
    <w:abstractNumId w:val="7"/>
  </w:num>
  <w:num w:numId="11">
    <w:abstractNumId w:val="6"/>
  </w:num>
  <w:num w:numId="12">
    <w:abstractNumId w:val="11"/>
  </w:num>
  <w:num w:numId="13">
    <w:abstractNumId w:val="3"/>
  </w:num>
  <w:num w:numId="14">
    <w:abstractNumId w:val="13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BF4"/>
    <w:rsid w:val="00002728"/>
    <w:rsid w:val="000317F7"/>
    <w:rsid w:val="00044380"/>
    <w:rsid w:val="000845F5"/>
    <w:rsid w:val="000B147C"/>
    <w:rsid w:val="000B7474"/>
    <w:rsid w:val="000E461A"/>
    <w:rsid w:val="000F5431"/>
    <w:rsid w:val="00125C88"/>
    <w:rsid w:val="001310D3"/>
    <w:rsid w:val="00153B69"/>
    <w:rsid w:val="00173E9D"/>
    <w:rsid w:val="00176E7F"/>
    <w:rsid w:val="001A4AD1"/>
    <w:rsid w:val="001D7819"/>
    <w:rsid w:val="001E6B62"/>
    <w:rsid w:val="001F50FF"/>
    <w:rsid w:val="002326EC"/>
    <w:rsid w:val="00270BDC"/>
    <w:rsid w:val="00282E54"/>
    <w:rsid w:val="002A317E"/>
    <w:rsid w:val="002C177F"/>
    <w:rsid w:val="002F13FE"/>
    <w:rsid w:val="00304D4D"/>
    <w:rsid w:val="003511EF"/>
    <w:rsid w:val="0035211C"/>
    <w:rsid w:val="0036058A"/>
    <w:rsid w:val="0039428A"/>
    <w:rsid w:val="003A021D"/>
    <w:rsid w:val="004357A1"/>
    <w:rsid w:val="00467C86"/>
    <w:rsid w:val="00476400"/>
    <w:rsid w:val="004C3577"/>
    <w:rsid w:val="004D5F69"/>
    <w:rsid w:val="004E45E5"/>
    <w:rsid w:val="00556838"/>
    <w:rsid w:val="005B57FB"/>
    <w:rsid w:val="005E56AD"/>
    <w:rsid w:val="0061004A"/>
    <w:rsid w:val="00626381"/>
    <w:rsid w:val="00640B30"/>
    <w:rsid w:val="00654FCD"/>
    <w:rsid w:val="006E331E"/>
    <w:rsid w:val="007609C6"/>
    <w:rsid w:val="007813AD"/>
    <w:rsid w:val="007878B9"/>
    <w:rsid w:val="007C0191"/>
    <w:rsid w:val="007D61E0"/>
    <w:rsid w:val="0083244E"/>
    <w:rsid w:val="00832D5D"/>
    <w:rsid w:val="0088021D"/>
    <w:rsid w:val="008878E0"/>
    <w:rsid w:val="008D0589"/>
    <w:rsid w:val="009346C0"/>
    <w:rsid w:val="00943F75"/>
    <w:rsid w:val="00953152"/>
    <w:rsid w:val="009531B9"/>
    <w:rsid w:val="00994A4A"/>
    <w:rsid w:val="009C0CBE"/>
    <w:rsid w:val="009E6CCE"/>
    <w:rsid w:val="00A020F8"/>
    <w:rsid w:val="00A14A2F"/>
    <w:rsid w:val="00A54EDD"/>
    <w:rsid w:val="00AD27D7"/>
    <w:rsid w:val="00AD4814"/>
    <w:rsid w:val="00AE2318"/>
    <w:rsid w:val="00B52C85"/>
    <w:rsid w:val="00B5706D"/>
    <w:rsid w:val="00B7503F"/>
    <w:rsid w:val="00B9698B"/>
    <w:rsid w:val="00BA0E65"/>
    <w:rsid w:val="00BD2FE6"/>
    <w:rsid w:val="00BD79BC"/>
    <w:rsid w:val="00BE293F"/>
    <w:rsid w:val="00C3750F"/>
    <w:rsid w:val="00C9286B"/>
    <w:rsid w:val="00CB207C"/>
    <w:rsid w:val="00CB7AAE"/>
    <w:rsid w:val="00CC10C8"/>
    <w:rsid w:val="00CD0B8E"/>
    <w:rsid w:val="00CD3DAB"/>
    <w:rsid w:val="00D01FF0"/>
    <w:rsid w:val="00DC2691"/>
    <w:rsid w:val="00DD7724"/>
    <w:rsid w:val="00DE3F99"/>
    <w:rsid w:val="00DE418A"/>
    <w:rsid w:val="00DF4CFA"/>
    <w:rsid w:val="00E07F10"/>
    <w:rsid w:val="00E45E5D"/>
    <w:rsid w:val="00E50A2C"/>
    <w:rsid w:val="00E81E33"/>
    <w:rsid w:val="00EF105A"/>
    <w:rsid w:val="00F02A79"/>
    <w:rsid w:val="00F26BF4"/>
    <w:rsid w:val="00F82745"/>
    <w:rsid w:val="00F840DF"/>
    <w:rsid w:val="00FC7FCC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FF74B4-0598-4B70-BE70-93D55CC5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D0B8E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CD0B8E"/>
    <w:pPr>
      <w:spacing w:after="100" w:line="259" w:lineRule="auto"/>
      <w:ind w:left="220"/>
    </w:pPr>
    <w:rPr>
      <w:rFonts w:eastAsiaTheme="minorEastAsia" w:cs="Times New Roman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CD0B8E"/>
    <w:pPr>
      <w:spacing w:after="100" w:line="259" w:lineRule="auto"/>
    </w:pPr>
    <w:rPr>
      <w:rFonts w:eastAsiaTheme="minorEastAsia" w:cs="Times New Roman"/>
      <w:lang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CD0B8E"/>
    <w:pPr>
      <w:spacing w:after="100" w:line="259" w:lineRule="auto"/>
      <w:ind w:left="440"/>
    </w:pPr>
    <w:rPr>
      <w:rFonts w:eastAsiaTheme="minorEastAsia" w:cs="Times New Roman"/>
      <w:lang w:eastAsia="fr-F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0B8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0B8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0B8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D0B8E"/>
    <w:pPr>
      <w:spacing w:after="0" w:line="240" w:lineRule="auto"/>
      <w:ind w:left="220" w:hanging="220"/>
    </w:pPr>
  </w:style>
  <w:style w:type="character" w:customStyle="1" w:styleId="HeaderChar">
    <w:name w:val="Header Char"/>
    <w:basedOn w:val="DefaultParagraphFont"/>
    <w:link w:val="Header"/>
    <w:uiPriority w:val="99"/>
    <w:rsid w:val="003511EF"/>
  </w:style>
  <w:style w:type="paragraph" w:styleId="Footer">
    <w:name w:val="footer"/>
    <w:basedOn w:val="Normal"/>
    <w:link w:val="FooterCh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datatables.net/1.10.19/css/jquery.dataTables.cs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stackpath.bootstrapcdn.com/bootstrap/4.1.2/js/bootstrap.min.j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cdnjs.cloudflare.com/ajax/libs/popper.js/1.14.3/umd/popper.min.j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code.jquery.com/jquery-3.3.1.min.js" TargetMode="External"/><Relationship Id="rId14" Type="http://schemas.openxmlformats.org/officeDocument/2006/relationships/hyperlink" Target="https://cdnjs.cloudflare.com/ajax/libs/font-awesome/4.7.0/css/font-awesome.min.cs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stackpath.bootstrapcdn.com/bootstrap/4.1.2/css/bootstrap.min.cs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F48076AED6C4B59B6487376A43387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07AEA64-1A45-47AC-B0A4-7ADDFB9E94D1}"/>
      </w:docPartPr>
      <w:docPartBody>
        <w:p w:rsidR="001F79D2" w:rsidRDefault="00584F8B" w:rsidP="00584F8B">
          <w:pPr>
            <w:pStyle w:val="AF48076AED6C4B59B6487376A4338784"/>
          </w:pPr>
          <w:r>
            <w:t>Tapez le titre du chapitre (niveau 1)</w:t>
          </w:r>
        </w:p>
      </w:docPartBody>
    </w:docPart>
    <w:docPart>
      <w:docPartPr>
        <w:name w:val="5F5672AF507B46F9999A6B27044DCF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11CC60-07E6-4F32-94B4-3445FD29AB8C}"/>
      </w:docPartPr>
      <w:docPartBody>
        <w:p w:rsidR="001F79D2" w:rsidRDefault="00584F8B" w:rsidP="00584F8B">
          <w:pPr>
            <w:pStyle w:val="5F5672AF507B46F9999A6B27044DCF8A"/>
          </w:pPr>
          <w:r>
            <w:t>Tapez le titre du chapitre (niveau 2)</w:t>
          </w:r>
        </w:p>
      </w:docPartBody>
    </w:docPart>
    <w:docPart>
      <w:docPartPr>
        <w:name w:val="B484E1396497411FA24F9DCC5E9957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BCAAA0-1325-4A8F-9E08-DF4175CB903A}"/>
      </w:docPartPr>
      <w:docPartBody>
        <w:p w:rsidR="001F79D2" w:rsidRDefault="00584F8B" w:rsidP="00584F8B">
          <w:pPr>
            <w:pStyle w:val="B484E1396497411FA24F9DCC5E99573E"/>
          </w:pPr>
          <w:r>
            <w:t>Tapez le titre du chapitre (niveau 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8B"/>
    <w:rsid w:val="001F79D2"/>
    <w:rsid w:val="00584F8B"/>
    <w:rsid w:val="005B65A8"/>
    <w:rsid w:val="006A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48076AED6C4B59B6487376A4338784">
    <w:name w:val="AF48076AED6C4B59B6487376A4338784"/>
    <w:rsid w:val="00584F8B"/>
  </w:style>
  <w:style w:type="paragraph" w:customStyle="1" w:styleId="5F5672AF507B46F9999A6B27044DCF8A">
    <w:name w:val="5F5672AF507B46F9999A6B27044DCF8A"/>
    <w:rsid w:val="00584F8B"/>
  </w:style>
  <w:style w:type="paragraph" w:customStyle="1" w:styleId="B484E1396497411FA24F9DCC5E99573E">
    <w:name w:val="B484E1396497411FA24F9DCC5E99573E"/>
    <w:rsid w:val="00584F8B"/>
  </w:style>
  <w:style w:type="paragraph" w:customStyle="1" w:styleId="3F2D9379EAC44770B762623CB614E91D">
    <w:name w:val="3F2D9379EAC44770B762623CB614E91D"/>
    <w:rsid w:val="00584F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D657D-3F08-43BA-928C-7FD007353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1316</TotalTime>
  <Pages>16</Pages>
  <Words>1305</Words>
  <Characters>7183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emsi-pc</dc:creator>
  <cp:keywords/>
  <dc:description/>
  <cp:lastModifiedBy>el hosni yassine</cp:lastModifiedBy>
  <cp:revision>38</cp:revision>
  <dcterms:created xsi:type="dcterms:W3CDTF">2018-08-20T23:31:00Z</dcterms:created>
  <dcterms:modified xsi:type="dcterms:W3CDTF">2018-09-05T03:06:00Z</dcterms:modified>
</cp:coreProperties>
</file>