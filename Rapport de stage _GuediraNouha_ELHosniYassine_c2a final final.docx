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369570</wp:posOffset>
                </wp:positionV>
                <wp:extent cx="2667000" cy="476250"/>
                <wp:effectExtent l="0" t="0" r="19050" b="190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7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3FE" w:rsidRDefault="003123FE" w:rsidP="00ED1DB3">
                            <w:pPr>
                              <w:jc w:val="center"/>
                            </w:pPr>
                            <w:r>
                              <w:rPr>
                                <w:rFonts w:ascii="Baskerville Old Face" w:hAnsi="Baskerville Old Face"/>
                                <w:sz w:val="38"/>
                                <w:szCs w:val="38"/>
                              </w:rPr>
                              <w:t>Connect To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121.5pt;margin-top:29.1pt;width:210pt;height:37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" fillcolor="white [3201]" strokeweight=".5pt">
                <v:path arrowok="t"/>
                <v:textbox>
                  <w:txbxContent>
                    <w:p w:rsidR="003123FE" w:rsidRDefault="003123FE" w:rsidP="00ED1DB3">
                      <w:pPr>
                        <w:jc w:val="center"/>
                      </w:pPr>
                      <w:r>
                        <w:rPr>
                          <w:rFonts w:ascii="Baskerville Old Face" w:hAnsi="Baskerville Old Face"/>
                          <w:sz w:val="38"/>
                          <w:szCs w:val="38"/>
                        </w:rPr>
                        <w:t>Connect To All</w:t>
                      </w:r>
                    </w:p>
                  </w:txbxContent>
                </v:textbox>
              </v:shape>
            </w:pict>
          </mc:Fallback>
        </mc:AlternateContent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2755FA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 w:rsidRPr="00A538B1">
        <w:rPr>
          <w:rFonts w:ascii="Baskerville Old Face" w:hAnsi="Baskerville Old Face"/>
          <w:b/>
          <w:noProof/>
          <w:color w:val="244061" w:themeColor="accent1" w:themeShade="80"/>
          <w:sz w:val="40"/>
          <w:lang w:eastAsia="fr-FR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1468120" cy="854075"/>
            <wp:effectExtent l="0" t="0" r="0" b="3175"/>
            <wp:wrapTight wrapText="bothSides">
              <wp:wrapPolygon edited="0">
                <wp:start x="0" y="0"/>
                <wp:lineTo x="0" y="21199"/>
                <wp:lineTo x="21301" y="21199"/>
                <wp:lineTo x="21301" y="0"/>
                <wp:lineTo x="0" y="0"/>
              </wp:wrapPolygon>
            </wp:wrapTight>
            <wp:docPr id="8" name="Image 8" descr="C:\Users\emsi-pc\Pictures\C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si-pc\Pictures\C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462280</wp:posOffset>
                </wp:positionV>
                <wp:extent cx="5743575" cy="1038225"/>
                <wp:effectExtent l="0" t="0" r="9525" b="9525"/>
                <wp:wrapNone/>
                <wp:docPr id="2" name="Arrondir un rectangle à un seul coi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3575" cy="1038225"/>
                        </a:xfrm>
                        <a:prstGeom prst="round1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E92D" id="Arrondir un rectangle à un seul coin 2" o:spid="_x0000_s1026" style="position:absolute;margin-left:401.05pt;margin-top:36.4pt;width:452.25pt;height:8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coordsize="5743575,103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" path="m,l5570534,v95568,,173041,77473,173041,173041l5743575,1038225,,1038225,,xe" fillcolor="#b8cce4 [1300]" stroked="f" strokeweight="2pt">
                <v:path arrowok="t" o:connecttype="custom" o:connectlocs="0,0;5570534,0;5743575,173041;5743575,1038225;0,1038225;0,0" o:connectangles="0,0,0,0,0,0"/>
                <w10:wrap anchorx="margin"/>
              </v:shape>
            </w:pict>
          </mc:Fallback>
        </mc:AlternateContent>
      </w:r>
    </w:p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4991100" cy="828675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110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3FE" w:rsidRPr="0005124F" w:rsidRDefault="003123FE" w:rsidP="0005124F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72"/>
                                <w:szCs w:val="72"/>
                              </w:rPr>
                            </w:pPr>
                            <w:r w:rsidRPr="0005124F">
                              <w:rPr>
                                <w:rFonts w:asciiTheme="majorHAnsi" w:hAnsiTheme="majorHAnsi"/>
                                <w:color w:val="0F243E" w:themeColor="text2" w:themeShade="80"/>
                                <w:sz w:val="72"/>
                                <w:szCs w:val="72"/>
                              </w:rPr>
                              <w:t>Rapport de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7" type="#_x0000_t202" style="position:absolute;margin-left:0;margin-top:10pt;width:393pt;height:65.25pt;z-index:25164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" filled="f" stroked="f" strokeweight=".5pt">
                <v:path arrowok="t"/>
                <v:textbox>
                  <w:txbxContent>
                    <w:p w:rsidR="003123FE" w:rsidRPr="0005124F" w:rsidRDefault="003123FE" w:rsidP="0005124F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72"/>
                          <w:szCs w:val="72"/>
                        </w:rPr>
                      </w:pPr>
                      <w:r w:rsidRPr="0005124F">
                        <w:rPr>
                          <w:rFonts w:asciiTheme="majorHAnsi" w:hAnsiTheme="majorHAnsi"/>
                          <w:color w:val="0F243E" w:themeColor="text2" w:themeShade="80"/>
                          <w:sz w:val="72"/>
                          <w:szCs w:val="72"/>
                        </w:rPr>
                        <w:t>Rapport de Stage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05124F" w:rsidP="00612714">
      <w:pPr>
        <w:pStyle w:val="Subtitle"/>
        <w:jc w:val="center"/>
        <w:rPr>
          <w:b/>
          <w:i w:val="0"/>
          <w:color w:val="244061" w:themeColor="accent1" w:themeShade="80"/>
          <w:sz w:val="42"/>
          <w:szCs w:val="42"/>
        </w:rPr>
      </w:pPr>
      <w:r w:rsidRPr="00A538B1">
        <w:rPr>
          <w:b/>
          <w:i w:val="0"/>
          <w:color w:val="244061" w:themeColor="accent1" w:themeShade="80"/>
          <w:sz w:val="42"/>
          <w:szCs w:val="42"/>
        </w:rPr>
        <w:t>Plateforme de gestion et affectation</w:t>
      </w:r>
      <w:r w:rsidR="00612714">
        <w:rPr>
          <w:b/>
          <w:i w:val="0"/>
          <w:color w:val="244061" w:themeColor="accent1" w:themeShade="80"/>
          <w:sz w:val="42"/>
          <w:szCs w:val="42"/>
        </w:rPr>
        <w:t xml:space="preserve">          </w:t>
      </w:r>
      <w:r w:rsidR="00EF4F6C">
        <w:rPr>
          <w:b/>
          <w:i w:val="0"/>
          <w:color w:val="244061" w:themeColor="accent1" w:themeShade="80"/>
          <w:sz w:val="42"/>
          <w:szCs w:val="42"/>
        </w:rPr>
        <w:t>des p</w:t>
      </w:r>
      <w:r w:rsidRPr="00A538B1">
        <w:rPr>
          <w:b/>
          <w:i w:val="0"/>
          <w:color w:val="244061" w:themeColor="accent1" w:themeShade="80"/>
          <w:sz w:val="42"/>
          <w:szCs w:val="42"/>
        </w:rPr>
        <w:t>rojet</w:t>
      </w:r>
      <w:r w:rsidR="00EF4F6C">
        <w:rPr>
          <w:b/>
          <w:i w:val="0"/>
          <w:color w:val="244061" w:themeColor="accent1" w:themeShade="80"/>
          <w:sz w:val="42"/>
          <w:szCs w:val="42"/>
        </w:rPr>
        <w:t>s</w:t>
      </w:r>
    </w:p>
    <w:p w:rsidR="0005124F" w:rsidRPr="00A538B1" w:rsidRDefault="0005124F" w:rsidP="0005124F">
      <w:pPr>
        <w:pStyle w:val="IntenseQuote"/>
      </w:pPr>
    </w:p>
    <w:p w:rsidR="0005124F" w:rsidRPr="00A538B1" w:rsidRDefault="0005124F" w:rsidP="0005124F"/>
    <w:p w:rsidR="0005124F" w:rsidRPr="00A538B1" w:rsidRDefault="0005124F" w:rsidP="0005124F"/>
    <w:p w:rsidR="0005124F" w:rsidRPr="00A538B1" w:rsidRDefault="0005124F" w:rsidP="0005124F"/>
    <w:p w:rsidR="009738ED" w:rsidRPr="00A538B1" w:rsidRDefault="009738ED" w:rsidP="0005124F">
      <w:pPr>
        <w:pStyle w:val="Standard"/>
        <w:rPr>
          <w:rFonts w:asciiTheme="minorHAnsi" w:eastAsiaTheme="minorHAnsi" w:hAnsiTheme="minorHAnsi" w:cstheme="minorBidi"/>
          <w:color w:val="595959" w:themeColor="text1" w:themeTint="A6"/>
          <w:kern w:val="20"/>
          <w:sz w:val="20"/>
          <w:szCs w:val="20"/>
          <w:lang w:eastAsia="en-US" w:bidi="ar-SA"/>
        </w:rPr>
      </w:pPr>
    </w:p>
    <w:p w:rsidR="009738ED" w:rsidRPr="00A538B1" w:rsidRDefault="009738ED" w:rsidP="0005124F">
      <w:pPr>
        <w:pStyle w:val="Standard"/>
        <w:rPr>
          <w:rFonts w:asciiTheme="minorHAnsi" w:eastAsiaTheme="minorHAnsi" w:hAnsiTheme="minorHAnsi" w:cstheme="minorBidi"/>
          <w:color w:val="595959" w:themeColor="text1" w:themeTint="A6"/>
          <w:kern w:val="20"/>
          <w:sz w:val="20"/>
          <w:szCs w:val="20"/>
          <w:lang w:eastAsia="en-US" w:bidi="ar-SA"/>
        </w:rPr>
      </w:pPr>
    </w:p>
    <w:p w:rsidR="00296047" w:rsidRPr="00A538B1" w:rsidRDefault="00296047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</w:p>
    <w:p w:rsidR="0005124F" w:rsidRPr="00A538B1" w:rsidRDefault="0005124F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  <w:r w:rsidRPr="00A538B1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>Période de stage :</w:t>
      </w:r>
      <w:r w:rsidR="00EF4F6C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 xml:space="preserve"> </w:t>
      </w:r>
      <w:r w:rsidRPr="00A538B1">
        <w:rPr>
          <w:rFonts w:asciiTheme="majorHAnsi" w:eastAsia="SimSun" w:hAnsiTheme="majorHAnsi" w:cs="Times New Roman"/>
          <w:sz w:val="30"/>
          <w:szCs w:val="30"/>
        </w:rPr>
        <w:t>du 12 Juillet au 28 Aout 2018</w:t>
      </w:r>
    </w:p>
    <w:p w:rsidR="0005124F" w:rsidRPr="00A538B1" w:rsidRDefault="0005124F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  <w:r w:rsidRPr="00A538B1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>Filière :</w:t>
      </w:r>
      <w:r w:rsidR="00EF4F6C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 xml:space="preserve"> </w:t>
      </w:r>
      <w:r w:rsidRPr="00A538B1">
        <w:rPr>
          <w:rFonts w:asciiTheme="majorHAnsi" w:eastAsia="SimSun" w:hAnsiTheme="majorHAnsi" w:cs="Times New Roman"/>
          <w:sz w:val="30"/>
          <w:szCs w:val="30"/>
        </w:rPr>
        <w:t>Ingénierie Informatique et Réseaux</w:t>
      </w:r>
    </w:p>
    <w:p w:rsidR="0005124F" w:rsidRPr="00A538B1" w:rsidRDefault="0005124F" w:rsidP="0005124F"/>
    <w:p w:rsidR="0005124F" w:rsidRPr="00A538B1" w:rsidRDefault="0005124F" w:rsidP="0005124F"/>
    <w:p w:rsidR="0005124F" w:rsidRPr="00A538B1" w:rsidRDefault="00D13229" w:rsidP="0005124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136525</wp:posOffset>
                </wp:positionV>
                <wp:extent cx="2642870" cy="1123950"/>
                <wp:effectExtent l="0" t="0" r="24130" b="1905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287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3FE" w:rsidRPr="0066420B" w:rsidRDefault="003123FE" w:rsidP="0005124F">
                            <w:pP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Encadrants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66420B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d’entreprise:</w:t>
                            </w:r>
                          </w:p>
                          <w:p w:rsidR="003123FE" w:rsidRPr="0066420B" w:rsidRDefault="003123FE" w:rsidP="009738ED">
                            <w:pPr>
                              <w:ind w:left="1416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Mr.Oussama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 xml:space="preserve"> El </w:t>
                            </w: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Asri</w:t>
                            </w:r>
                          </w:p>
                          <w:p w:rsidR="003123FE" w:rsidRPr="0066420B" w:rsidRDefault="003123FE" w:rsidP="009738ED">
                            <w:pPr>
                              <w:ind w:left="1416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Mr.Zaid Mohito</w:t>
                            </w:r>
                          </w:p>
                          <w:p w:rsidR="003123FE" w:rsidRPr="0066420B" w:rsidRDefault="003123FE" w:rsidP="0005124F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margin-left:156.9pt;margin-top:10.75pt;width:208.1pt;height:88.5pt;z-index:251640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" fillcolor="white [3201]" strokecolor="white [3212]" strokeweight=".5pt">
                <v:path arrowok="t"/>
                <v:textbox>
                  <w:txbxContent>
                    <w:p w:rsidR="003123FE" w:rsidRPr="0066420B" w:rsidRDefault="003123FE" w:rsidP="0005124F">
                      <w:pP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Encadrants</w:t>
                      </w:r>
                      <w: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 xml:space="preserve"> </w:t>
                      </w:r>
                      <w:r w:rsidRPr="0066420B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d’entreprise:</w:t>
                      </w:r>
                    </w:p>
                    <w:p w:rsidR="003123FE" w:rsidRPr="0066420B" w:rsidRDefault="003123FE" w:rsidP="009738ED">
                      <w:pPr>
                        <w:ind w:left="1416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Mr.Oussama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 xml:space="preserve"> El </w:t>
                      </w: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Asri</w:t>
                      </w:r>
                    </w:p>
                    <w:p w:rsidR="003123FE" w:rsidRPr="0066420B" w:rsidRDefault="003123FE" w:rsidP="009738ED">
                      <w:pPr>
                        <w:ind w:left="1416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Mr.Zaid Mohito</w:t>
                      </w:r>
                    </w:p>
                    <w:p w:rsidR="003123FE" w:rsidRPr="0066420B" w:rsidRDefault="003123FE" w:rsidP="0005124F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2495550" cy="1123950"/>
                <wp:effectExtent l="0" t="0" r="19050" b="19050"/>
                <wp:wrapNone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555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3FE" w:rsidRPr="00915A05" w:rsidRDefault="003123FE" w:rsidP="0066440F">
                            <w:pP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Elaboré par :</w:t>
                            </w:r>
                          </w:p>
                          <w:p w:rsidR="003123FE" w:rsidRPr="00915A05" w:rsidRDefault="003123FE" w:rsidP="0066440F">
                            <w:pPr>
                              <w:ind w:left="708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Guedira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Nouha</w:t>
                            </w:r>
                          </w:p>
                          <w:p w:rsidR="003123FE" w:rsidRPr="00915A05" w:rsidRDefault="003123FE" w:rsidP="0066440F">
                            <w:pPr>
                              <w:ind w:left="708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4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El Hosni Yassine</w:t>
                            </w:r>
                          </w:p>
                          <w:p w:rsidR="003123FE" w:rsidRPr="00915A05" w:rsidRDefault="003123FE" w:rsidP="0066440F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29" type="#_x0000_t202" style="position:absolute;margin-left:0;margin-top:10.75pt;width:196.5pt;height:88.5pt;z-index:25164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" fillcolor="white [3201]" strokecolor="white [3212]" strokeweight=".5pt">
                <v:path arrowok="t"/>
                <v:textbox>
                  <w:txbxContent>
                    <w:p w:rsidR="003123FE" w:rsidRPr="00915A05" w:rsidRDefault="003123FE" w:rsidP="0066440F">
                      <w:pP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Elaboré par :</w:t>
                      </w:r>
                    </w:p>
                    <w:p w:rsidR="003123FE" w:rsidRPr="00915A05" w:rsidRDefault="003123FE" w:rsidP="0066440F">
                      <w:pPr>
                        <w:ind w:left="708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Guedira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Nouha</w:t>
                      </w:r>
                    </w:p>
                    <w:p w:rsidR="003123FE" w:rsidRPr="00915A05" w:rsidRDefault="003123FE" w:rsidP="0066440F">
                      <w:pPr>
                        <w:ind w:left="708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4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El Hosni Yassine</w:t>
                      </w:r>
                    </w:p>
                    <w:p w:rsidR="003123FE" w:rsidRPr="00915A05" w:rsidRDefault="003123FE" w:rsidP="0066440F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124F" w:rsidRPr="00A538B1" w:rsidRDefault="0005124F" w:rsidP="0005124F"/>
    <w:p w:rsidR="002E5DE5" w:rsidRPr="00A538B1" w:rsidRDefault="0005124F" w:rsidP="0005124F">
      <w:pPr>
        <w:tabs>
          <w:tab w:val="left" w:pos="8040"/>
        </w:tabs>
      </w:pPr>
      <w:r w:rsidRPr="00A538B1">
        <w:tab/>
      </w: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9738ED" w:rsidP="003F5191">
      <w:pPr>
        <w:tabs>
          <w:tab w:val="left" w:pos="8040"/>
        </w:tabs>
        <w:rPr>
          <w:rFonts w:asciiTheme="majorHAnsi" w:hAnsiTheme="majorHAnsi"/>
          <w:color w:val="17365D" w:themeColor="text2" w:themeShade="BF"/>
          <w:sz w:val="40"/>
        </w:rPr>
      </w:pPr>
      <w:r w:rsidRPr="00A538B1">
        <w:rPr>
          <w:rFonts w:asciiTheme="majorHAnsi" w:hAnsiTheme="majorHAnsi"/>
          <w:color w:val="17365D" w:themeColor="text2" w:themeShade="BF"/>
          <w:sz w:val="40"/>
        </w:rPr>
        <w:t>Remerciement</w:t>
      </w:r>
      <w:r w:rsidR="003F5191" w:rsidRPr="00A538B1">
        <w:rPr>
          <w:rFonts w:asciiTheme="majorHAnsi" w:hAnsiTheme="majorHAnsi"/>
          <w:color w:val="17365D" w:themeColor="text2" w:themeShade="BF"/>
          <w:sz w:val="40"/>
        </w:rPr>
        <w:t xml:space="preserve"> :</w:t>
      </w:r>
    </w:p>
    <w:p w:rsidR="009738ED" w:rsidRPr="00A538B1" w:rsidRDefault="009738ED" w:rsidP="009738ED">
      <w:pPr>
        <w:tabs>
          <w:tab w:val="left" w:pos="8040"/>
        </w:tabs>
        <w:jc w:val="center"/>
        <w:rPr>
          <w:rFonts w:ascii="Baskerville Old Face" w:hAnsi="Baskerville Old Face"/>
          <w:color w:val="17365D" w:themeColor="text2" w:themeShade="BF"/>
          <w:sz w:val="40"/>
        </w:rPr>
      </w:pPr>
    </w:p>
    <w:p w:rsidR="009738ED" w:rsidRPr="00A538B1" w:rsidRDefault="009738ED" w:rsidP="009738ED">
      <w:pPr>
        <w:tabs>
          <w:tab w:val="left" w:pos="8040"/>
        </w:tabs>
        <w:jc w:val="center"/>
        <w:rPr>
          <w:rFonts w:ascii="Baskerville Old Face" w:hAnsi="Baskerville Old Face"/>
          <w:color w:val="17365D" w:themeColor="text2" w:themeShade="BF"/>
          <w:sz w:val="28"/>
          <w:szCs w:val="28"/>
        </w:rPr>
      </w:pPr>
    </w:p>
    <w:p w:rsidR="003E5900" w:rsidRPr="00A538B1" w:rsidRDefault="0053107E" w:rsidP="0053107E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>
        <w:rPr>
          <w:rFonts w:ascii="Constantia" w:hAnsi="Constantia"/>
          <w:color w:val="auto"/>
          <w:sz w:val="28"/>
          <w:szCs w:val="28"/>
        </w:rPr>
        <w:t xml:space="preserve">Nous tenons 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à </w:t>
      </w:r>
      <w:r w:rsidR="0022742F" w:rsidRPr="00A538B1">
        <w:rPr>
          <w:rFonts w:ascii="Constantia" w:hAnsi="Constantia"/>
          <w:color w:val="auto"/>
          <w:sz w:val="28"/>
          <w:szCs w:val="28"/>
        </w:rPr>
        <w:t>adresser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nos sincères remerciements au Professeur</w:t>
      </w:r>
      <w:r w:rsidR="00915A05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9738ED" w:rsidRPr="00A538B1">
        <w:rPr>
          <w:rFonts w:ascii="Constantia" w:hAnsi="Constantia"/>
          <w:color w:val="auto"/>
          <w:sz w:val="28"/>
          <w:szCs w:val="28"/>
        </w:rPr>
        <w:t>Afilal</w:t>
      </w:r>
      <w:r w:rsidR="00915A05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9738ED" w:rsidRPr="00A538B1">
        <w:rPr>
          <w:rFonts w:ascii="Constantia" w:hAnsi="Constantia"/>
          <w:color w:val="auto"/>
          <w:sz w:val="28"/>
          <w:szCs w:val="28"/>
        </w:rPr>
        <w:t>Lisan-Ed</w:t>
      </w:r>
      <w:r w:rsidR="00915A05" w:rsidRPr="00A538B1">
        <w:rPr>
          <w:rFonts w:ascii="Constantia" w:hAnsi="Constantia"/>
          <w:color w:val="auto"/>
          <w:sz w:val="28"/>
          <w:szCs w:val="28"/>
        </w:rPr>
        <w:t>d</w:t>
      </w:r>
      <w:r>
        <w:rPr>
          <w:rFonts w:ascii="Constantia" w:hAnsi="Constantia"/>
          <w:color w:val="auto"/>
          <w:sz w:val="28"/>
          <w:szCs w:val="28"/>
        </w:rPr>
        <w:t>in</w:t>
      </w:r>
      <w:r w:rsidR="009738ED" w:rsidRPr="00A538B1">
        <w:rPr>
          <w:rFonts w:ascii="Constantia" w:hAnsi="Constantia"/>
          <w:color w:val="auto"/>
          <w:sz w:val="28"/>
          <w:szCs w:val="28"/>
        </w:rPr>
        <w:t>, le Directeur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de la société Connect To All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de nous avoir</w:t>
      </w:r>
      <w:r w:rsidR="00AB2B6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accueilli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au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sein de son</w:t>
      </w:r>
      <w:r w:rsidR="00AB2B6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entreprise.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AC02B4" w:rsidRPr="00A538B1" w:rsidRDefault="00325418" w:rsidP="00325418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>
        <w:rPr>
          <w:rFonts w:ascii="Constantia" w:hAnsi="Constantia"/>
          <w:color w:val="auto"/>
          <w:sz w:val="28"/>
          <w:szCs w:val="28"/>
        </w:rPr>
        <w:t>Nous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>
        <w:rPr>
          <w:rFonts w:ascii="Constantia" w:hAnsi="Constantia"/>
          <w:color w:val="auto"/>
          <w:sz w:val="28"/>
          <w:szCs w:val="28"/>
        </w:rPr>
        <w:t xml:space="preserve">remercions </w:t>
      </w:r>
      <w:r w:rsidR="004B62DB" w:rsidRPr="00A538B1">
        <w:rPr>
          <w:rFonts w:ascii="Constantia" w:hAnsi="Constantia"/>
          <w:color w:val="auto"/>
          <w:sz w:val="28"/>
          <w:szCs w:val="28"/>
        </w:rPr>
        <w:t>vivement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nos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3107E" w:rsidRPr="00A538B1">
        <w:rPr>
          <w:rFonts w:ascii="Constantia" w:hAnsi="Constantia"/>
          <w:color w:val="auto"/>
          <w:sz w:val="28"/>
          <w:szCs w:val="28"/>
        </w:rPr>
        <w:t>encadrants,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le responsable géné</w:t>
      </w:r>
      <w:r w:rsidR="00AC02B4" w:rsidRPr="00A538B1">
        <w:rPr>
          <w:rFonts w:ascii="Constantia" w:hAnsi="Constantia"/>
          <w:color w:val="auto"/>
          <w:sz w:val="28"/>
          <w:szCs w:val="28"/>
        </w:rPr>
        <w:t>ral Mr.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Zaid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2742F" w:rsidRPr="00A538B1">
        <w:rPr>
          <w:rFonts w:ascii="Constantia" w:hAnsi="Constantia"/>
          <w:color w:val="auto"/>
          <w:sz w:val="28"/>
          <w:szCs w:val="28"/>
        </w:rPr>
        <w:t>Mohit</w:t>
      </w:r>
      <w:r w:rsidR="00AC02B4" w:rsidRPr="00A538B1">
        <w:rPr>
          <w:rFonts w:ascii="Constantia" w:hAnsi="Constantia"/>
          <w:color w:val="auto"/>
          <w:sz w:val="28"/>
          <w:szCs w:val="28"/>
        </w:rPr>
        <w:t>o et le chef de notre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proje</w:t>
      </w:r>
      <w:r w:rsidR="003C5566" w:rsidRPr="00A538B1">
        <w:rPr>
          <w:rFonts w:ascii="Constantia" w:hAnsi="Constantia"/>
          <w:color w:val="auto"/>
          <w:sz w:val="28"/>
          <w:szCs w:val="28"/>
        </w:rPr>
        <w:t>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Mr.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Oussama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01011A" w:rsidRPr="00A538B1">
        <w:rPr>
          <w:rFonts w:ascii="Constantia" w:hAnsi="Constantia"/>
          <w:color w:val="auto"/>
          <w:sz w:val="28"/>
          <w:szCs w:val="28"/>
        </w:rPr>
        <w:t>El A</w:t>
      </w:r>
      <w:r>
        <w:rPr>
          <w:rFonts w:ascii="Constantia" w:hAnsi="Constantia"/>
          <w:color w:val="auto"/>
          <w:sz w:val="28"/>
          <w:szCs w:val="28"/>
        </w:rPr>
        <w:t>sri</w:t>
      </w:r>
      <w:r w:rsidR="003C5566" w:rsidRPr="00A538B1">
        <w:rPr>
          <w:rFonts w:ascii="Constantia" w:hAnsi="Constantia"/>
          <w:color w:val="auto"/>
          <w:sz w:val="28"/>
          <w:szCs w:val="28"/>
        </w:rPr>
        <w:t>, pour le temps qui nous on</w:t>
      </w:r>
      <w:r w:rsidR="00932382" w:rsidRPr="00A538B1">
        <w:rPr>
          <w:rFonts w:ascii="Constantia" w:hAnsi="Constantia"/>
          <w:color w:val="auto"/>
          <w:sz w:val="28"/>
          <w:szCs w:val="28"/>
        </w:rPr>
        <w:t>t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accordé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, 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et </w:t>
      </w:r>
      <w:r w:rsidR="003C5566" w:rsidRPr="00A538B1">
        <w:rPr>
          <w:rFonts w:ascii="Constantia" w:hAnsi="Constantia"/>
          <w:color w:val="auto"/>
          <w:sz w:val="28"/>
          <w:szCs w:val="28"/>
        </w:rPr>
        <w:t>leurs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conseils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d</w:t>
      </w:r>
      <w:r w:rsidR="00AC02B4" w:rsidRPr="00A538B1">
        <w:rPr>
          <w:rFonts w:ascii="Constantia" w:hAnsi="Constantia"/>
          <w:color w:val="auto"/>
          <w:sz w:val="28"/>
          <w:szCs w:val="28"/>
        </w:rPr>
        <w:t>urant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BC1880" w:rsidRPr="00A538B1">
        <w:rPr>
          <w:rFonts w:ascii="Constantia" w:hAnsi="Constantia"/>
          <w:color w:val="auto"/>
          <w:sz w:val="28"/>
          <w:szCs w:val="28"/>
        </w:rPr>
        <w:t>toute la période du stage.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AC02B4" w:rsidRPr="00A538B1" w:rsidRDefault="00AC02B4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 xml:space="preserve">On </w:t>
      </w:r>
      <w:r w:rsidR="0022742F" w:rsidRPr="00A538B1">
        <w:rPr>
          <w:rFonts w:ascii="Constantia" w:hAnsi="Constantia"/>
          <w:color w:val="auto"/>
          <w:sz w:val="28"/>
          <w:szCs w:val="28"/>
        </w:rPr>
        <w:t>remercie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également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Mr.</w:t>
      </w:r>
      <w:r w:rsidR="0022742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Youssef El Fettath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et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tou</w:t>
      </w:r>
      <w:r w:rsidR="004D3D20" w:rsidRPr="00A538B1">
        <w:rPr>
          <w:rFonts w:ascii="Constantia" w:hAnsi="Constantia"/>
          <w:color w:val="auto"/>
          <w:sz w:val="28"/>
          <w:szCs w:val="28"/>
        </w:rPr>
        <w:t>t le personnel de l’entreprise C2A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 pour leurs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disponibilité et </w:t>
      </w:r>
      <w:r w:rsidR="003C5566" w:rsidRPr="00A538B1">
        <w:rPr>
          <w:rFonts w:ascii="Constantia" w:hAnsi="Constantia"/>
          <w:color w:val="auto"/>
          <w:sz w:val="28"/>
          <w:szCs w:val="28"/>
        </w:rPr>
        <w:t>soutient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 et ouverture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2742F" w:rsidRPr="00A538B1">
        <w:rPr>
          <w:rFonts w:ascii="Constantia" w:hAnsi="Constantia"/>
          <w:color w:val="auto"/>
          <w:sz w:val="28"/>
          <w:szCs w:val="28"/>
        </w:rPr>
        <w:t>d’e</w:t>
      </w:r>
      <w:r w:rsidR="004B62DB" w:rsidRPr="00A538B1">
        <w:rPr>
          <w:rFonts w:ascii="Constantia" w:hAnsi="Constantia"/>
          <w:color w:val="auto"/>
          <w:sz w:val="28"/>
          <w:szCs w:val="28"/>
        </w:rPr>
        <w:t>sprit.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4B62DB" w:rsidRPr="00A538B1" w:rsidRDefault="004B62DB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Enfin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tous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nos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vifs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salutations à nos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chère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famille pour </w:t>
      </w:r>
      <w:r w:rsidR="003E5900" w:rsidRPr="00A538B1">
        <w:rPr>
          <w:rFonts w:ascii="Constantia" w:hAnsi="Constantia"/>
          <w:color w:val="auto"/>
          <w:sz w:val="28"/>
          <w:szCs w:val="28"/>
        </w:rPr>
        <w:t xml:space="preserve">le soutient </w:t>
      </w:r>
      <w:r w:rsidR="0053107E" w:rsidRPr="00A538B1">
        <w:rPr>
          <w:rFonts w:ascii="Constantia" w:hAnsi="Constantia"/>
          <w:color w:val="auto"/>
          <w:sz w:val="28"/>
          <w:szCs w:val="28"/>
        </w:rPr>
        <w:t>financiers,</w:t>
      </w:r>
      <w:r w:rsidR="003E5900" w:rsidRPr="00A538B1">
        <w:rPr>
          <w:rFonts w:ascii="Constantia" w:hAnsi="Constantia"/>
          <w:color w:val="auto"/>
          <w:sz w:val="28"/>
          <w:szCs w:val="28"/>
        </w:rPr>
        <w:t xml:space="preserve"> moral et physique.</w:t>
      </w:r>
    </w:p>
    <w:p w:rsidR="003E5900" w:rsidRPr="00A538B1" w:rsidRDefault="003E5900" w:rsidP="00BC1880">
      <w:pPr>
        <w:tabs>
          <w:tab w:val="left" w:pos="8040"/>
        </w:tabs>
        <w:rPr>
          <w:color w:val="auto"/>
          <w:sz w:val="30"/>
          <w:szCs w:val="30"/>
        </w:rPr>
      </w:pPr>
    </w:p>
    <w:p w:rsidR="00D4174E" w:rsidRPr="00A538B1" w:rsidRDefault="00D4174E" w:rsidP="00BC1880">
      <w:pPr>
        <w:tabs>
          <w:tab w:val="left" w:pos="8040"/>
        </w:tabs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BC1880" w:rsidRPr="00A538B1" w:rsidRDefault="00BC188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BC1880" w:rsidRPr="00A538B1" w:rsidRDefault="00BC188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39097A">
      <w:pPr>
        <w:tabs>
          <w:tab w:val="left" w:pos="8040"/>
        </w:tabs>
        <w:rPr>
          <w:color w:val="auto"/>
          <w:sz w:val="30"/>
          <w:szCs w:val="30"/>
        </w:rPr>
      </w:pPr>
    </w:p>
    <w:p w:rsidR="00BC1880" w:rsidRPr="003B545C" w:rsidRDefault="003E5900" w:rsidP="003B545C">
      <w:pPr>
        <w:pStyle w:val="IntenseQuote"/>
        <w:ind w:left="0"/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</w:pPr>
      <w:r w:rsidRPr="00A538B1"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  <w:lastRenderedPageBreak/>
        <w:t>Table des matière</w:t>
      </w:r>
      <w:r w:rsidR="00BC1880" w:rsidRPr="00A538B1"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  <w:t>s</w:t>
      </w:r>
    </w:p>
    <w:p w:rsidR="00C753FD" w:rsidRPr="00A538B1" w:rsidRDefault="003F5191" w:rsidP="00957C5E">
      <w:pPr>
        <w:pStyle w:val="ListParagraph"/>
        <w:tabs>
          <w:tab w:val="right" w:leader="dot" w:pos="8505"/>
        </w:tabs>
        <w:ind w:left="502"/>
        <w:rPr>
          <w:rFonts w:ascii="Constantia" w:hAnsi="Constantia"/>
          <w:color w:val="auto"/>
          <w:sz w:val="26"/>
          <w:szCs w:val="26"/>
          <w:u w:val="dotted"/>
        </w:rPr>
      </w:pPr>
      <w:r w:rsidRPr="00A538B1">
        <w:rPr>
          <w:rFonts w:ascii="Constantia" w:hAnsi="Constantia"/>
          <w:color w:val="auto"/>
          <w:sz w:val="28"/>
          <w:szCs w:val="28"/>
        </w:rPr>
        <w:t>Introduction générale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Pr="00A538B1">
        <w:rPr>
          <w:rFonts w:ascii="Constantia" w:hAnsi="Constantia"/>
          <w:color w:val="auto"/>
          <w:sz w:val="26"/>
          <w:szCs w:val="26"/>
        </w:rPr>
        <w:t xml:space="preserve"> 1</w:t>
      </w:r>
    </w:p>
    <w:p w:rsidR="003E5900" w:rsidRPr="00A538B1" w:rsidRDefault="003E5900" w:rsidP="00957C5E">
      <w:pPr>
        <w:pStyle w:val="ListParagraph"/>
        <w:tabs>
          <w:tab w:val="right" w:leader="dot" w:pos="8505"/>
        </w:tabs>
        <w:ind w:left="502"/>
        <w:rPr>
          <w:rFonts w:ascii="Constantia" w:hAnsi="Constantia"/>
          <w:color w:val="auto"/>
          <w:sz w:val="26"/>
          <w:szCs w:val="26"/>
          <w:u w:val="dotted"/>
        </w:rPr>
      </w:pPr>
      <w:r w:rsidRPr="00A538B1">
        <w:rPr>
          <w:rFonts w:ascii="Constantia" w:hAnsi="Constantia"/>
          <w:color w:val="auto"/>
          <w:sz w:val="28"/>
          <w:szCs w:val="28"/>
        </w:rPr>
        <w:t>Entreprise</w:t>
      </w:r>
      <w:r w:rsidR="00DA039C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d’</w:t>
      </w:r>
      <w:r w:rsidR="005E153C" w:rsidRPr="00A538B1">
        <w:rPr>
          <w:rFonts w:ascii="Constantia" w:hAnsi="Constantia"/>
          <w:color w:val="auto"/>
          <w:sz w:val="28"/>
          <w:szCs w:val="28"/>
        </w:rPr>
        <w:t>accueil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442837" w:rsidRPr="00A538B1">
        <w:rPr>
          <w:rFonts w:ascii="Constantia" w:hAnsi="Constantia"/>
          <w:color w:val="auto"/>
          <w:sz w:val="26"/>
          <w:szCs w:val="26"/>
        </w:rPr>
        <w:t>2</w:t>
      </w:r>
      <w:r w:rsidR="000C4699" w:rsidRPr="00A538B1">
        <w:rPr>
          <w:rFonts w:ascii="Constantia" w:hAnsi="Constantia"/>
          <w:color w:val="auto"/>
          <w:sz w:val="26"/>
          <w:szCs w:val="26"/>
        </w:rPr>
        <w:t>-4</w:t>
      </w:r>
    </w:p>
    <w:p w:rsidR="003E5900" w:rsidRPr="00A538B1" w:rsidRDefault="00CA722E" w:rsidP="00957C5E">
      <w:pPr>
        <w:pStyle w:val="ListParagraph"/>
        <w:numPr>
          <w:ilvl w:val="0"/>
          <w:numId w:val="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Présentation</w:t>
      </w:r>
      <w:r w:rsidR="00DA039C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général</w:t>
      </w:r>
      <w:r w:rsidR="00DA039C" w:rsidRPr="00A538B1">
        <w:rPr>
          <w:rFonts w:ascii="Constantia" w:hAnsi="Constantia"/>
          <w:color w:val="auto"/>
          <w:sz w:val="26"/>
          <w:szCs w:val="26"/>
        </w:rPr>
        <w:t>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A97FCB" w:rsidRPr="00A538B1">
        <w:rPr>
          <w:rFonts w:ascii="Constantia" w:hAnsi="Constantia"/>
          <w:color w:val="auto"/>
          <w:sz w:val="26"/>
          <w:szCs w:val="26"/>
        </w:rPr>
        <w:t>2</w:t>
      </w:r>
    </w:p>
    <w:p w:rsidR="00F577CC" w:rsidRPr="00A538B1" w:rsidRDefault="00F577CC" w:rsidP="00957C5E">
      <w:pPr>
        <w:pStyle w:val="ListParagraph"/>
        <w:numPr>
          <w:ilvl w:val="0"/>
          <w:numId w:val="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Historique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442837" w:rsidRPr="00A538B1">
        <w:rPr>
          <w:rFonts w:ascii="Constantia" w:hAnsi="Constantia"/>
          <w:color w:val="auto"/>
          <w:sz w:val="26"/>
          <w:szCs w:val="26"/>
        </w:rPr>
        <w:t>2</w:t>
      </w:r>
    </w:p>
    <w:p w:rsidR="002755FA" w:rsidRPr="00A538B1" w:rsidRDefault="00CA722E" w:rsidP="00957C5E">
      <w:pPr>
        <w:pStyle w:val="ListParagraph"/>
        <w:numPr>
          <w:ilvl w:val="0"/>
          <w:numId w:val="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Services de la société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442837" w:rsidRPr="00A538B1">
        <w:rPr>
          <w:rFonts w:ascii="Constantia" w:hAnsi="Constantia"/>
          <w:color w:val="auto"/>
          <w:sz w:val="26"/>
          <w:szCs w:val="26"/>
        </w:rPr>
        <w:t>3</w:t>
      </w:r>
    </w:p>
    <w:p w:rsidR="00F577CC" w:rsidRPr="00A538B1" w:rsidRDefault="00F577CC" w:rsidP="00957C5E">
      <w:pPr>
        <w:pStyle w:val="ListParagraph"/>
        <w:numPr>
          <w:ilvl w:val="0"/>
          <w:numId w:val="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Organigramme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442837" w:rsidRPr="00A538B1">
        <w:rPr>
          <w:rFonts w:ascii="Constantia" w:hAnsi="Constantia"/>
          <w:color w:val="auto"/>
          <w:sz w:val="26"/>
          <w:szCs w:val="26"/>
        </w:rPr>
        <w:t>4</w:t>
      </w:r>
    </w:p>
    <w:p w:rsidR="002755FA" w:rsidRPr="00A538B1" w:rsidRDefault="00E07EC4" w:rsidP="00957C5E">
      <w:pPr>
        <w:pStyle w:val="ListParagraph"/>
        <w:tabs>
          <w:tab w:val="right" w:leader="dot" w:pos="8505"/>
        </w:tabs>
        <w:ind w:left="502"/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Schémas</w:t>
      </w:r>
      <w:r w:rsidR="00DA039C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755FA" w:rsidRPr="00A538B1">
        <w:rPr>
          <w:rFonts w:ascii="Constantia" w:hAnsi="Constantia"/>
          <w:color w:val="auto"/>
          <w:sz w:val="28"/>
          <w:szCs w:val="28"/>
        </w:rPr>
        <w:t>directeur</w:t>
      </w:r>
      <w:r w:rsidR="00957C5E">
        <w:rPr>
          <w:rFonts w:ascii="Constantia" w:hAnsi="Constantia"/>
          <w:color w:val="auto"/>
          <w:sz w:val="28"/>
          <w:szCs w:val="28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2755FA" w:rsidRPr="00A538B1" w:rsidRDefault="00C753FD" w:rsidP="00957C5E">
      <w:pPr>
        <w:pStyle w:val="ListParagraph"/>
        <w:numPr>
          <w:ilvl w:val="0"/>
          <w:numId w:val="12"/>
        </w:numPr>
        <w:tabs>
          <w:tab w:val="right" w:leader="dot" w:pos="8505"/>
        </w:tabs>
        <w:rPr>
          <w:rFonts w:ascii="Constantia" w:hAnsi="Constantia"/>
          <w:b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6"/>
          <w:szCs w:val="26"/>
        </w:rPr>
        <w:t>Description du projet</w:t>
      </w:r>
      <w:r w:rsidR="00957C5E">
        <w:rPr>
          <w:rFonts w:ascii="Constantia" w:hAnsi="Constantia"/>
          <w:color w:val="auto"/>
          <w:sz w:val="28"/>
          <w:szCs w:val="28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C753FD" w:rsidRPr="00A538B1" w:rsidRDefault="00E07EC4" w:rsidP="00957C5E">
      <w:pPr>
        <w:pStyle w:val="ListParagraph"/>
        <w:numPr>
          <w:ilvl w:val="0"/>
          <w:numId w:val="12"/>
        </w:numPr>
        <w:tabs>
          <w:tab w:val="right" w:leader="dot" w:pos="8505"/>
        </w:tabs>
        <w:rPr>
          <w:rFonts w:ascii="Constantia" w:hAnsi="Constantia"/>
          <w:b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6"/>
          <w:szCs w:val="26"/>
        </w:rPr>
        <w:t>Planification</w:t>
      </w:r>
      <w:r w:rsidR="00C753FD" w:rsidRPr="00A538B1">
        <w:rPr>
          <w:rFonts w:ascii="Constantia" w:hAnsi="Constantia"/>
          <w:color w:val="auto"/>
          <w:sz w:val="26"/>
          <w:szCs w:val="26"/>
        </w:rPr>
        <w:t xml:space="preserve"> du projet</w:t>
      </w:r>
      <w:r w:rsidR="00957C5E">
        <w:rPr>
          <w:rFonts w:ascii="Constantia" w:hAnsi="Constantia"/>
          <w:color w:val="auto"/>
          <w:sz w:val="28"/>
          <w:szCs w:val="28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6F598F" w:rsidRPr="00A538B1" w:rsidRDefault="006F598F" w:rsidP="00957C5E">
      <w:pPr>
        <w:pStyle w:val="ListParagraph"/>
        <w:tabs>
          <w:tab w:val="right" w:leader="dot" w:pos="8505"/>
        </w:tabs>
        <w:ind w:left="502"/>
        <w:rPr>
          <w:rFonts w:ascii="Constantia" w:hAnsi="Constantia"/>
          <w:color w:val="auto"/>
          <w:sz w:val="30"/>
          <w:szCs w:val="30"/>
        </w:rPr>
      </w:pPr>
      <w:r w:rsidRPr="00A538B1">
        <w:rPr>
          <w:rFonts w:ascii="Constantia" w:hAnsi="Constantia"/>
          <w:color w:val="auto"/>
          <w:sz w:val="28"/>
          <w:szCs w:val="28"/>
        </w:rPr>
        <w:t>Cahier de</w:t>
      </w:r>
      <w:r w:rsidR="000E1193" w:rsidRPr="00A538B1">
        <w:rPr>
          <w:rFonts w:ascii="Constantia" w:hAnsi="Constantia"/>
          <w:color w:val="auto"/>
          <w:sz w:val="28"/>
          <w:szCs w:val="28"/>
        </w:rPr>
        <w:t>s</w:t>
      </w:r>
      <w:r w:rsidRPr="00A538B1">
        <w:rPr>
          <w:rFonts w:ascii="Constantia" w:hAnsi="Constantia"/>
          <w:color w:val="auto"/>
          <w:sz w:val="28"/>
          <w:szCs w:val="28"/>
        </w:rPr>
        <w:t xml:space="preserve"> charge</w:t>
      </w:r>
      <w:r w:rsidR="000E1193" w:rsidRPr="00A538B1">
        <w:rPr>
          <w:rFonts w:ascii="Constantia" w:hAnsi="Constantia"/>
          <w:color w:val="auto"/>
          <w:sz w:val="28"/>
          <w:szCs w:val="28"/>
        </w:rPr>
        <w:t>s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6</w:t>
      </w:r>
      <w:r w:rsidR="000C4699" w:rsidRPr="00A538B1">
        <w:rPr>
          <w:rFonts w:ascii="Constantia" w:hAnsi="Constantia"/>
          <w:color w:val="auto"/>
          <w:sz w:val="26"/>
          <w:szCs w:val="26"/>
        </w:rPr>
        <w:t>-</w:t>
      </w:r>
      <w:r w:rsidR="00C63F28" w:rsidRPr="00A538B1">
        <w:rPr>
          <w:rFonts w:ascii="Constantia" w:hAnsi="Constantia"/>
          <w:color w:val="auto"/>
          <w:sz w:val="26"/>
          <w:szCs w:val="26"/>
        </w:rPr>
        <w:t>9</w:t>
      </w:r>
    </w:p>
    <w:p w:rsidR="00E31D6A" w:rsidRPr="00A538B1" w:rsidRDefault="006F598F" w:rsidP="00957C5E">
      <w:pPr>
        <w:pStyle w:val="ListParagraph"/>
        <w:numPr>
          <w:ilvl w:val="0"/>
          <w:numId w:val="6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Etude de l’existant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6F598F" w:rsidRPr="00A538B1" w:rsidRDefault="006F598F" w:rsidP="00957C5E">
      <w:pPr>
        <w:pStyle w:val="ListParagraph"/>
        <w:numPr>
          <w:ilvl w:val="0"/>
          <w:numId w:val="8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Fonctionnement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actuel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7F35D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6F598F" w:rsidRPr="00A538B1" w:rsidRDefault="006F598F" w:rsidP="00957C5E">
      <w:pPr>
        <w:pStyle w:val="ListParagraph"/>
        <w:numPr>
          <w:ilvl w:val="0"/>
          <w:numId w:val="8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Critique de l’existant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6F598F" w:rsidRPr="00A538B1" w:rsidRDefault="00E31D6A" w:rsidP="00957C5E">
      <w:pPr>
        <w:pStyle w:val="ListParagraph"/>
        <w:numPr>
          <w:ilvl w:val="0"/>
          <w:numId w:val="8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Solution proposée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E31D6A" w:rsidRPr="00A538B1" w:rsidRDefault="00E31D6A" w:rsidP="00957C5E">
      <w:pPr>
        <w:pStyle w:val="ListParagraph"/>
        <w:numPr>
          <w:ilvl w:val="0"/>
          <w:numId w:val="6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Analyse des besoins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7</w:t>
      </w:r>
    </w:p>
    <w:p w:rsidR="00E31D6A" w:rsidRPr="00A538B1" w:rsidRDefault="00E31D6A" w:rsidP="00957C5E">
      <w:pPr>
        <w:pStyle w:val="ListParagraph"/>
        <w:numPr>
          <w:ilvl w:val="0"/>
          <w:numId w:val="11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Objectif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global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7</w:t>
      </w:r>
    </w:p>
    <w:p w:rsidR="00E31D6A" w:rsidRPr="00A538B1" w:rsidRDefault="00E31D6A" w:rsidP="00957C5E">
      <w:pPr>
        <w:pStyle w:val="ListParagraph"/>
        <w:numPr>
          <w:ilvl w:val="0"/>
          <w:numId w:val="11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Objectifs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spécifique</w:t>
      </w:r>
      <w:r w:rsidR="00A81DFD" w:rsidRPr="00A538B1">
        <w:rPr>
          <w:rFonts w:ascii="Constantia" w:hAnsi="Constantia"/>
          <w:color w:val="auto"/>
          <w:sz w:val="26"/>
          <w:szCs w:val="26"/>
        </w:rPr>
        <w:t>s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7-8</w:t>
      </w:r>
    </w:p>
    <w:p w:rsidR="00296047" w:rsidRPr="00A538B1" w:rsidRDefault="00E31D6A" w:rsidP="00957C5E">
      <w:pPr>
        <w:pStyle w:val="ListParagraph"/>
        <w:numPr>
          <w:ilvl w:val="0"/>
          <w:numId w:val="11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Identification des acteurs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C63F28" w:rsidRPr="00A538B1">
        <w:rPr>
          <w:rFonts w:ascii="Constantia" w:hAnsi="Constantia"/>
          <w:color w:val="auto"/>
          <w:sz w:val="26"/>
          <w:szCs w:val="26"/>
        </w:rPr>
        <w:t>8-9</w:t>
      </w:r>
    </w:p>
    <w:p w:rsidR="00296047" w:rsidRPr="00A538B1" w:rsidRDefault="00296047" w:rsidP="00957C5E">
      <w:p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Conception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EE3865" w:rsidRPr="00A538B1">
        <w:rPr>
          <w:rFonts w:ascii="Constantia" w:hAnsi="Constantia"/>
          <w:color w:val="auto"/>
          <w:sz w:val="26"/>
          <w:szCs w:val="26"/>
        </w:rPr>
        <w:t>10-</w:t>
      </w:r>
      <w:r w:rsidR="00545D05" w:rsidRPr="00A538B1">
        <w:rPr>
          <w:rFonts w:ascii="Constantia" w:hAnsi="Constantia"/>
          <w:color w:val="auto"/>
          <w:sz w:val="26"/>
          <w:szCs w:val="26"/>
        </w:rPr>
        <w:t>14</w:t>
      </w:r>
    </w:p>
    <w:p w:rsidR="000E1193" w:rsidRPr="00A538B1" w:rsidRDefault="000E1193" w:rsidP="00957C5E">
      <w:pPr>
        <w:pStyle w:val="ListParagraph"/>
        <w:numPr>
          <w:ilvl w:val="0"/>
          <w:numId w:val="1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Introduc</w:t>
      </w:r>
      <w:r w:rsidR="00EE3865" w:rsidRPr="00A538B1">
        <w:rPr>
          <w:rFonts w:ascii="Constantia" w:hAnsi="Constantia"/>
          <w:color w:val="auto"/>
          <w:sz w:val="26"/>
          <w:szCs w:val="26"/>
        </w:rPr>
        <w:t>tion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EE3865" w:rsidRPr="00A538B1">
        <w:rPr>
          <w:rFonts w:ascii="Constantia" w:hAnsi="Constantia"/>
          <w:color w:val="auto"/>
          <w:sz w:val="26"/>
          <w:szCs w:val="26"/>
        </w:rPr>
        <w:t>10</w:t>
      </w:r>
    </w:p>
    <w:p w:rsidR="0078300D" w:rsidRPr="00A538B1" w:rsidRDefault="00A81DFD" w:rsidP="00957C5E">
      <w:pPr>
        <w:pStyle w:val="ListParagraph"/>
        <w:numPr>
          <w:ilvl w:val="0"/>
          <w:numId w:val="1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Mé</w:t>
      </w:r>
      <w:r w:rsidR="0078300D" w:rsidRPr="00A538B1">
        <w:rPr>
          <w:rFonts w:ascii="Constantia" w:hAnsi="Constantia"/>
          <w:color w:val="auto"/>
          <w:sz w:val="26"/>
          <w:szCs w:val="26"/>
        </w:rPr>
        <w:t>thode MERISE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EE3865" w:rsidRPr="00A538B1">
        <w:rPr>
          <w:rFonts w:ascii="Constantia" w:hAnsi="Constantia"/>
          <w:color w:val="auto"/>
          <w:sz w:val="26"/>
          <w:szCs w:val="26"/>
        </w:rPr>
        <w:t>10-11</w:t>
      </w:r>
    </w:p>
    <w:p w:rsidR="0078300D" w:rsidRPr="00A538B1" w:rsidRDefault="00A81DFD" w:rsidP="00957C5E">
      <w:pPr>
        <w:pStyle w:val="ListParagraph"/>
        <w:numPr>
          <w:ilvl w:val="0"/>
          <w:numId w:val="13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Mé</w:t>
      </w:r>
      <w:r w:rsidR="0078300D" w:rsidRPr="00A538B1">
        <w:rPr>
          <w:rFonts w:ascii="Constantia" w:hAnsi="Constantia"/>
          <w:color w:val="auto"/>
          <w:sz w:val="26"/>
          <w:szCs w:val="26"/>
        </w:rPr>
        <w:t>thod</w:t>
      </w:r>
      <w:r w:rsidR="00EE3865" w:rsidRPr="00A538B1">
        <w:rPr>
          <w:rFonts w:ascii="Constantia" w:hAnsi="Constantia"/>
          <w:color w:val="auto"/>
          <w:sz w:val="26"/>
          <w:szCs w:val="26"/>
        </w:rPr>
        <w:t>e UML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EE3865" w:rsidRPr="00A538B1">
        <w:rPr>
          <w:rFonts w:ascii="Constantia" w:hAnsi="Constantia"/>
          <w:color w:val="auto"/>
          <w:sz w:val="26"/>
          <w:szCs w:val="26"/>
        </w:rPr>
        <w:t>12-14</w:t>
      </w:r>
    </w:p>
    <w:p w:rsidR="00296047" w:rsidRPr="00A538B1" w:rsidRDefault="00296047" w:rsidP="00957C5E">
      <w:p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Réalisation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545D05" w:rsidRPr="00A538B1">
        <w:rPr>
          <w:rFonts w:ascii="Constantia" w:hAnsi="Constantia"/>
          <w:color w:val="auto"/>
          <w:sz w:val="26"/>
          <w:szCs w:val="26"/>
        </w:rPr>
        <w:t>15-</w:t>
      </w:r>
      <w:r w:rsidR="007E2207" w:rsidRPr="00A538B1">
        <w:rPr>
          <w:rFonts w:ascii="Constantia" w:hAnsi="Constantia"/>
          <w:color w:val="auto"/>
          <w:sz w:val="26"/>
          <w:szCs w:val="26"/>
        </w:rPr>
        <w:t>19</w:t>
      </w:r>
    </w:p>
    <w:p w:rsidR="00554559" w:rsidRPr="00A538B1" w:rsidRDefault="00554559" w:rsidP="00957C5E">
      <w:pPr>
        <w:pStyle w:val="ListParagraph"/>
        <w:numPr>
          <w:ilvl w:val="0"/>
          <w:numId w:val="14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Environnemen</w:t>
      </w:r>
      <w:r w:rsidR="00FF7AD7" w:rsidRPr="00A538B1">
        <w:rPr>
          <w:rFonts w:ascii="Constantia" w:hAnsi="Constantia"/>
          <w:color w:val="auto"/>
          <w:sz w:val="26"/>
          <w:szCs w:val="26"/>
        </w:rPr>
        <w:t xml:space="preserve">t </w:t>
      </w:r>
      <w:r w:rsidR="005E153C" w:rsidRPr="00A538B1">
        <w:rPr>
          <w:rFonts w:ascii="Constantia" w:hAnsi="Constantia"/>
          <w:color w:val="auto"/>
          <w:sz w:val="26"/>
          <w:szCs w:val="26"/>
        </w:rPr>
        <w:t>technique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0B416D" w:rsidRPr="00A538B1">
        <w:rPr>
          <w:rFonts w:ascii="Constantia" w:hAnsi="Constantia"/>
          <w:color w:val="auto"/>
          <w:sz w:val="26"/>
          <w:szCs w:val="26"/>
        </w:rPr>
        <w:t>15</w:t>
      </w:r>
    </w:p>
    <w:p w:rsidR="00554559" w:rsidRPr="00A538B1" w:rsidRDefault="00554559" w:rsidP="00957C5E">
      <w:pPr>
        <w:pStyle w:val="ListParagraph"/>
        <w:numPr>
          <w:ilvl w:val="0"/>
          <w:numId w:val="14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Interfac</w:t>
      </w:r>
      <w:r w:rsidR="000B416D" w:rsidRPr="00A538B1">
        <w:rPr>
          <w:rFonts w:ascii="Constantia" w:hAnsi="Constantia"/>
          <w:color w:val="auto"/>
          <w:sz w:val="26"/>
          <w:szCs w:val="26"/>
        </w:rPr>
        <w:t>es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645D3E">
        <w:rPr>
          <w:rFonts w:ascii="Constantia" w:hAnsi="Constantia"/>
          <w:color w:val="auto"/>
          <w:sz w:val="26"/>
          <w:szCs w:val="26"/>
        </w:rPr>
        <w:t>15-25</w:t>
      </w:r>
    </w:p>
    <w:p w:rsidR="00554559" w:rsidRPr="00A538B1" w:rsidRDefault="00554559" w:rsidP="00957C5E">
      <w:pPr>
        <w:pStyle w:val="ListParagraph"/>
        <w:numPr>
          <w:ilvl w:val="0"/>
          <w:numId w:val="14"/>
        </w:num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Simulation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645D3E">
        <w:rPr>
          <w:rFonts w:ascii="Constantia" w:hAnsi="Constantia"/>
          <w:color w:val="auto"/>
          <w:sz w:val="26"/>
          <w:szCs w:val="26"/>
        </w:rPr>
        <w:t>15-25</w:t>
      </w:r>
    </w:p>
    <w:p w:rsidR="0039097A" w:rsidRPr="00A538B1" w:rsidRDefault="00554559" w:rsidP="00957C5E">
      <w:pPr>
        <w:tabs>
          <w:tab w:val="right" w:leader="dot" w:pos="8505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Conclusion</w:t>
      </w:r>
      <w:r w:rsidR="00957C5E">
        <w:rPr>
          <w:rFonts w:ascii="Constantia" w:hAnsi="Constantia"/>
          <w:color w:val="auto"/>
          <w:sz w:val="26"/>
          <w:szCs w:val="26"/>
        </w:rPr>
        <w:tab/>
      </w:r>
      <w:r w:rsidR="00645D3E">
        <w:rPr>
          <w:rFonts w:ascii="Constantia" w:hAnsi="Constantia"/>
          <w:color w:val="auto"/>
          <w:sz w:val="26"/>
          <w:szCs w:val="26"/>
        </w:rPr>
        <w:t>26</w:t>
      </w:r>
    </w:p>
    <w:p w:rsidR="000F2E25" w:rsidRPr="00A538B1" w:rsidRDefault="000F2E25" w:rsidP="0039097A">
      <w:pPr>
        <w:pStyle w:val="IntenseQuote"/>
        <w:ind w:left="0"/>
        <w:rPr>
          <w:rFonts w:asciiTheme="majorHAnsi" w:hAnsiTheme="majorHAnsi"/>
          <w:b w:val="0"/>
          <w:i w:val="0"/>
          <w:color w:val="0070C0"/>
          <w:sz w:val="40"/>
          <w:szCs w:val="40"/>
        </w:rPr>
      </w:pPr>
    </w:p>
    <w:p w:rsidR="00C73099" w:rsidRPr="00C73099" w:rsidRDefault="00C73099" w:rsidP="00C73099">
      <w:pPr>
        <w:sectPr w:rsidR="00C73099" w:rsidRPr="00C73099" w:rsidSect="0005124F">
          <w:footerReference w:type="default" r:id="rId9"/>
          <w:headerReference w:type="first" r:id="rId10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FD7140" w:rsidRPr="00C73099" w:rsidRDefault="0039097A" w:rsidP="00C73099">
      <w:pPr>
        <w:pStyle w:val="IntenseQuote"/>
        <w:ind w:left="0"/>
        <w:rPr>
          <w:rFonts w:asciiTheme="majorHAnsi" w:hAnsiTheme="majorHAnsi"/>
          <w:b w:val="0"/>
          <w:i w:val="0"/>
          <w:color w:val="0070C0"/>
          <w:sz w:val="40"/>
          <w:szCs w:val="40"/>
        </w:rPr>
      </w:pPr>
      <w:r w:rsidRPr="00A538B1">
        <w:rPr>
          <w:rFonts w:asciiTheme="majorHAnsi" w:hAnsiTheme="majorHAnsi"/>
          <w:b w:val="0"/>
          <w:i w:val="0"/>
          <w:color w:val="0070C0"/>
          <w:sz w:val="40"/>
          <w:szCs w:val="40"/>
        </w:rPr>
        <w:lastRenderedPageBreak/>
        <w:t>Table des Figures</w:t>
      </w:r>
    </w:p>
    <w:p w:rsidR="00FD7140" w:rsidRPr="00645D3E" w:rsidRDefault="00190BE5" w:rsidP="003123FE">
      <w:pPr>
        <w:tabs>
          <w:tab w:val="right" w:leader="dot" w:pos="8505"/>
        </w:tabs>
        <w:spacing w:after="0" w:line="360" w:lineRule="auto"/>
      </w:pPr>
      <w:r w:rsidRPr="00645D3E">
        <w:t>Figure 1: Equipe Connect To All</w:t>
      </w:r>
      <w:r w:rsidR="003123FE">
        <w:tab/>
      </w:r>
      <w:r w:rsidRPr="00645D3E">
        <w:t>4</w:t>
      </w:r>
    </w:p>
    <w:p w:rsidR="00FD7140" w:rsidRPr="00645D3E" w:rsidRDefault="00612714" w:rsidP="003123FE">
      <w:pPr>
        <w:tabs>
          <w:tab w:val="right" w:leader="dot" w:pos="8505"/>
        </w:tabs>
        <w:spacing w:after="0" w:line="360" w:lineRule="auto"/>
      </w:pPr>
      <w:r w:rsidRPr="00645D3E">
        <w:t xml:space="preserve">Figure 2: </w:t>
      </w:r>
      <w:r w:rsidR="00FD7140" w:rsidRPr="00645D3E">
        <w:t>Diagramme de Gantt</w:t>
      </w:r>
      <w:r w:rsidR="003123FE">
        <w:tab/>
      </w:r>
      <w:r w:rsidR="00190BE5" w:rsidRPr="00645D3E">
        <w:t>5</w:t>
      </w:r>
    </w:p>
    <w:p w:rsidR="00FD7140" w:rsidRPr="00645D3E" w:rsidRDefault="00FD7140" w:rsidP="003123FE">
      <w:pPr>
        <w:tabs>
          <w:tab w:val="right" w:leader="dot" w:pos="8505"/>
        </w:tabs>
        <w:spacing w:after="0" w:line="360" w:lineRule="auto"/>
      </w:pPr>
      <w:r w:rsidRPr="00645D3E">
        <w:t xml:space="preserve">Figure 3: </w:t>
      </w:r>
      <w:r w:rsidR="00190BE5" w:rsidRPr="00645D3E">
        <w:t>Model Conceptuel de Données</w:t>
      </w:r>
      <w:r w:rsidR="003123FE">
        <w:tab/>
      </w:r>
      <w:r w:rsidR="00190BE5" w:rsidRPr="00645D3E">
        <w:t>10</w:t>
      </w:r>
    </w:p>
    <w:p w:rsidR="00DB3A20" w:rsidRPr="00645D3E" w:rsidRDefault="00612714" w:rsidP="003123FE">
      <w:pPr>
        <w:tabs>
          <w:tab w:val="right" w:leader="dot" w:pos="8505"/>
        </w:tabs>
        <w:spacing w:after="0" w:line="360" w:lineRule="auto"/>
      </w:pPr>
      <w:r w:rsidRPr="00645D3E">
        <w:t xml:space="preserve">Figure 4: </w:t>
      </w:r>
      <w:r w:rsidR="00190BE5" w:rsidRPr="00645D3E">
        <w:t>Model Logique de Données</w:t>
      </w:r>
      <w:r w:rsidR="003123FE">
        <w:tab/>
      </w:r>
      <w:r w:rsidR="00190BE5" w:rsidRPr="00645D3E">
        <w:t>11</w:t>
      </w:r>
    </w:p>
    <w:p w:rsidR="00DB3A20" w:rsidRPr="00645D3E" w:rsidRDefault="00DB3A20" w:rsidP="003123FE">
      <w:pPr>
        <w:tabs>
          <w:tab w:val="right" w:leader="dot" w:pos="8505"/>
        </w:tabs>
        <w:spacing w:after="0" w:line="360" w:lineRule="auto"/>
      </w:pPr>
      <w:r w:rsidRPr="00645D3E">
        <w:t>Figure 5 :</w:t>
      </w:r>
      <w:r w:rsidR="00612714" w:rsidRPr="00645D3E">
        <w:t xml:space="preserve"> </w:t>
      </w:r>
      <w:r w:rsidRPr="00645D3E">
        <w:t>Diagramme de classe</w:t>
      </w:r>
      <w:r w:rsidR="003123FE">
        <w:tab/>
      </w:r>
      <w:r w:rsidRPr="00645D3E">
        <w:t>12</w:t>
      </w:r>
    </w:p>
    <w:p w:rsidR="00DB3A20" w:rsidRPr="00645D3E" w:rsidRDefault="00DB3A20" w:rsidP="003123FE">
      <w:pPr>
        <w:tabs>
          <w:tab w:val="right" w:leader="dot" w:pos="8505"/>
        </w:tabs>
        <w:spacing w:after="0" w:line="360" w:lineRule="auto"/>
      </w:pPr>
      <w:r w:rsidRPr="00645D3E">
        <w:t>Figure 6 :</w:t>
      </w:r>
      <w:r w:rsidR="00612714" w:rsidRPr="00645D3E">
        <w:t xml:space="preserve"> </w:t>
      </w:r>
      <w:r w:rsidRPr="00645D3E">
        <w:t>Diagramme</w:t>
      </w:r>
      <w:r w:rsidR="005E153C" w:rsidRPr="00645D3E">
        <w:t xml:space="preserve"> </w:t>
      </w:r>
      <w:r w:rsidRPr="00645D3E">
        <w:t>de</w:t>
      </w:r>
      <w:r w:rsidR="008A03B1" w:rsidRPr="00645D3E">
        <w:t xml:space="preserve"> </w:t>
      </w:r>
      <w:r w:rsidRPr="00645D3E">
        <w:t>cas</w:t>
      </w:r>
      <w:r w:rsidR="008A03B1" w:rsidRPr="00645D3E">
        <w:t xml:space="preserve"> </w:t>
      </w:r>
      <w:r w:rsidRPr="00645D3E">
        <w:t>d’utilisation</w:t>
      </w:r>
      <w:r w:rsidR="003123FE">
        <w:tab/>
      </w:r>
      <w:r w:rsidRPr="00645D3E">
        <w:t>13</w:t>
      </w:r>
    </w:p>
    <w:p w:rsidR="00DB3A20" w:rsidRPr="00645D3E" w:rsidRDefault="006C4721" w:rsidP="003123FE">
      <w:pPr>
        <w:tabs>
          <w:tab w:val="right" w:leader="dot" w:pos="8505"/>
        </w:tabs>
        <w:spacing w:after="0" w:line="360" w:lineRule="auto"/>
      </w:pPr>
      <w:r w:rsidRPr="00645D3E">
        <w:t>Figure 7 :</w:t>
      </w:r>
      <w:r w:rsidR="00612714" w:rsidRPr="00645D3E">
        <w:t xml:space="preserve"> </w:t>
      </w:r>
      <w:r w:rsidRPr="00645D3E">
        <w:t>Diagramme</w:t>
      </w:r>
      <w:r w:rsidR="008A03B1" w:rsidRPr="00645D3E">
        <w:t xml:space="preserve"> </w:t>
      </w:r>
      <w:r w:rsidRPr="00645D3E">
        <w:t>d’activité</w:t>
      </w:r>
      <w:r w:rsidR="003123FE">
        <w:tab/>
      </w:r>
      <w:r w:rsidR="00DB3A20" w:rsidRPr="00645D3E">
        <w:t>14</w:t>
      </w:r>
    </w:p>
    <w:p w:rsidR="00D570CD" w:rsidRPr="00645D3E" w:rsidRDefault="00D570CD" w:rsidP="00645D3E">
      <w:pPr>
        <w:tabs>
          <w:tab w:val="right" w:leader="dot" w:pos="8505"/>
        </w:tabs>
        <w:spacing w:after="0" w:line="360" w:lineRule="auto"/>
      </w:pPr>
      <w:r w:rsidRPr="00645D3E">
        <w:t>Figure 8</w:t>
      </w:r>
      <w:r w:rsidR="00C73099" w:rsidRPr="00645D3E">
        <w:t> :</w:t>
      </w:r>
      <w:r w:rsidR="00645D3E" w:rsidRPr="00645D3E">
        <w:t xml:space="preserve"> Page d’installation</w:t>
      </w:r>
      <w:r w:rsidR="003123FE">
        <w:tab/>
        <w:t>15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9 :</w:t>
      </w:r>
      <w:r w:rsidR="00645D3E" w:rsidRPr="00645D3E">
        <w:t xml:space="preserve"> </w:t>
      </w:r>
      <w:r w:rsidR="003123FE">
        <w:t>Page d’authentification</w:t>
      </w:r>
      <w:r w:rsidR="003123FE">
        <w:tab/>
        <w:t>16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10 :</w:t>
      </w:r>
      <w:r w:rsidR="00645D3E" w:rsidRPr="00645D3E">
        <w:t xml:space="preserve"> </w:t>
      </w:r>
      <w:r w:rsidR="003123FE">
        <w:t>Mot de passe oublié</w:t>
      </w:r>
      <w:r w:rsidR="003123FE">
        <w:tab/>
        <w:t>16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11 :</w:t>
      </w:r>
      <w:r w:rsidR="00645D3E" w:rsidRPr="00645D3E">
        <w:t xml:space="preserve"> </w:t>
      </w:r>
      <w:r w:rsidR="003123FE">
        <w:t>Menu Admin</w:t>
      </w:r>
      <w:r w:rsidR="003123FE">
        <w:tab/>
        <w:t>17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12 :</w:t>
      </w:r>
      <w:r w:rsidR="00645D3E" w:rsidRPr="00645D3E">
        <w:t xml:space="preserve"> </w:t>
      </w:r>
      <w:r w:rsidR="003123FE">
        <w:t>Menu Gérant</w:t>
      </w:r>
      <w:r w:rsidR="003123FE">
        <w:tab/>
        <w:t>17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13 :</w:t>
      </w:r>
      <w:r w:rsidR="00645D3E" w:rsidRPr="00645D3E">
        <w:t xml:space="preserve"> </w:t>
      </w:r>
      <w:r w:rsidR="003123FE">
        <w:t>Menu Chef de projet</w:t>
      </w:r>
      <w:r w:rsidR="003123FE">
        <w:tab/>
        <w:t>17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14 :</w:t>
      </w:r>
      <w:r w:rsidR="00645D3E" w:rsidRPr="00645D3E">
        <w:t xml:space="preserve"> </w:t>
      </w:r>
      <w:r w:rsidR="003123FE">
        <w:t>Menu Employée</w:t>
      </w:r>
      <w:r w:rsidR="003123FE">
        <w:tab/>
        <w:t>17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15 :</w:t>
      </w:r>
      <w:r w:rsidR="00645D3E" w:rsidRPr="00645D3E">
        <w:t xml:space="preserve"> </w:t>
      </w:r>
      <w:r w:rsidR="003123FE">
        <w:t>Calendrier</w:t>
      </w:r>
      <w:r w:rsidR="003123FE">
        <w:tab/>
        <w:t>18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16 :</w:t>
      </w:r>
      <w:r w:rsidR="00645D3E" w:rsidRPr="00645D3E">
        <w:t xml:space="preserve"> </w:t>
      </w:r>
      <w:r w:rsidR="003123FE">
        <w:t>Profil Utilisateur</w:t>
      </w:r>
      <w:r w:rsidR="003123FE">
        <w:tab/>
        <w:t>18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17 :</w:t>
      </w:r>
      <w:r w:rsidR="00645D3E" w:rsidRPr="00645D3E">
        <w:t xml:space="preserve"> </w:t>
      </w:r>
      <w:r w:rsidR="002467A3">
        <w:t>Nouvel</w:t>
      </w:r>
      <w:r w:rsidR="003123FE">
        <w:t xml:space="preserve"> Utilisateur</w:t>
      </w:r>
      <w:r w:rsidR="003123FE">
        <w:tab/>
      </w:r>
      <w:r w:rsidR="002467A3">
        <w:t>19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18 :</w:t>
      </w:r>
      <w:r w:rsidR="00645D3E" w:rsidRPr="00645D3E">
        <w:t xml:space="preserve"> </w:t>
      </w:r>
      <w:r w:rsidR="003123FE">
        <w:t>Modifier Utilisateur</w:t>
      </w:r>
      <w:r w:rsidR="003123FE">
        <w:tab/>
      </w:r>
      <w:r w:rsidR="002467A3">
        <w:t>19</w:t>
      </w:r>
    </w:p>
    <w:p w:rsidR="00C73099" w:rsidRPr="00645D3E" w:rsidRDefault="00C73099" w:rsidP="00645D3E">
      <w:pPr>
        <w:tabs>
          <w:tab w:val="right" w:leader="dot" w:pos="8505"/>
        </w:tabs>
        <w:spacing w:after="0" w:line="360" w:lineRule="auto"/>
      </w:pPr>
      <w:r w:rsidRPr="00645D3E">
        <w:t>Figure 19 :</w:t>
      </w:r>
      <w:r w:rsidR="00645D3E" w:rsidRPr="00645D3E">
        <w:t xml:space="preserve"> </w:t>
      </w:r>
      <w:r w:rsidR="003123FE">
        <w:t>Liste Utilisateur</w:t>
      </w:r>
      <w:r w:rsidR="003123FE">
        <w:tab/>
      </w:r>
      <w:r w:rsidR="002467A3">
        <w:t>19</w:t>
      </w:r>
    </w:p>
    <w:p w:rsidR="00645D3E" w:rsidRPr="00645D3E" w:rsidRDefault="00645D3E" w:rsidP="003123FE">
      <w:pPr>
        <w:tabs>
          <w:tab w:val="right" w:leader="dot" w:pos="8505"/>
        </w:tabs>
        <w:spacing w:after="0" w:line="360" w:lineRule="auto"/>
      </w:pPr>
      <w:r w:rsidRPr="00645D3E">
        <w:t xml:space="preserve">Figure 20 : </w:t>
      </w:r>
      <w:r w:rsidR="003123FE">
        <w:t>Nouveau Client</w:t>
      </w:r>
      <w:r w:rsidR="003123FE">
        <w:tab/>
      </w:r>
      <w:r w:rsidR="002467A3">
        <w:t>20</w:t>
      </w:r>
    </w:p>
    <w:p w:rsidR="00645D3E" w:rsidRPr="00645D3E" w:rsidRDefault="00645D3E" w:rsidP="003123FE">
      <w:pPr>
        <w:tabs>
          <w:tab w:val="right" w:leader="dot" w:pos="8505"/>
        </w:tabs>
        <w:spacing w:after="0" w:line="360" w:lineRule="auto"/>
      </w:pPr>
      <w:r w:rsidRPr="00645D3E">
        <w:t xml:space="preserve">Figure 21 : </w:t>
      </w:r>
      <w:r w:rsidR="003123FE">
        <w:t>Afficher Client</w:t>
      </w:r>
      <w:r w:rsidR="003123FE">
        <w:tab/>
      </w:r>
      <w:r w:rsidR="002467A3">
        <w:t>20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22 : </w:t>
      </w:r>
      <w:r w:rsidR="003123FE">
        <w:t>Modifier Client</w:t>
      </w:r>
      <w:r w:rsidR="003123FE">
        <w:tab/>
      </w:r>
      <w:r w:rsidR="002467A3">
        <w:t>21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23 : </w:t>
      </w:r>
      <w:r w:rsidR="003123FE">
        <w:t>Liste Client</w:t>
      </w:r>
      <w:r w:rsidR="003123FE">
        <w:tab/>
      </w:r>
      <w:r w:rsidR="002467A3">
        <w:t>21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24 : </w:t>
      </w:r>
      <w:r w:rsidR="003123FE">
        <w:t>Nouveau Projet</w:t>
      </w:r>
      <w:r w:rsidR="003123FE">
        <w:tab/>
      </w:r>
      <w:r w:rsidR="002467A3">
        <w:t>22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25 : </w:t>
      </w:r>
      <w:r w:rsidR="003123FE">
        <w:t>Afficher Projet</w:t>
      </w:r>
      <w:r w:rsidR="003123FE">
        <w:tab/>
      </w:r>
      <w:r w:rsidR="002467A3">
        <w:t>22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26 : </w:t>
      </w:r>
      <w:r w:rsidR="003123FE">
        <w:t>Modifier Projet</w:t>
      </w:r>
      <w:r w:rsidR="003123FE">
        <w:tab/>
      </w:r>
      <w:r w:rsidR="002467A3">
        <w:t>23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27 : </w:t>
      </w:r>
      <w:r w:rsidR="003123FE">
        <w:t>Liste Projet</w:t>
      </w:r>
      <w:r w:rsidR="003123FE">
        <w:tab/>
      </w:r>
      <w:r w:rsidR="002467A3">
        <w:t>23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28 : </w:t>
      </w:r>
      <w:r w:rsidR="003123FE">
        <w:t>Nouveau Tâche</w:t>
      </w:r>
      <w:r w:rsidR="003123FE">
        <w:tab/>
      </w:r>
      <w:r w:rsidR="002467A3">
        <w:t>24</w:t>
      </w:r>
    </w:p>
    <w:p w:rsidR="00645D3E" w:rsidRPr="00645D3E" w:rsidRDefault="00645D3E" w:rsidP="003123FE">
      <w:pPr>
        <w:tabs>
          <w:tab w:val="right" w:leader="dot" w:pos="8505"/>
        </w:tabs>
        <w:spacing w:after="0" w:line="360" w:lineRule="auto"/>
      </w:pPr>
      <w:r w:rsidRPr="00645D3E">
        <w:t>Figure 2</w:t>
      </w:r>
      <w:r>
        <w:t>9</w:t>
      </w:r>
      <w:r w:rsidRPr="00645D3E">
        <w:t xml:space="preserve"> : </w:t>
      </w:r>
      <w:r w:rsidR="003123FE">
        <w:t>Afficher Tâche</w:t>
      </w:r>
      <w:r w:rsidR="003123FE">
        <w:tab/>
      </w:r>
      <w:r w:rsidR="002467A3">
        <w:t>24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</w:t>
      </w:r>
      <w:r>
        <w:t>30</w:t>
      </w:r>
      <w:r w:rsidRPr="00645D3E">
        <w:t xml:space="preserve"> : </w:t>
      </w:r>
      <w:r w:rsidR="003123FE">
        <w:t>Modifier Tâche</w:t>
      </w:r>
      <w:r w:rsidR="003123FE">
        <w:tab/>
      </w:r>
      <w:r w:rsidR="002467A3">
        <w:t>25</w:t>
      </w:r>
    </w:p>
    <w:p w:rsidR="00645D3E" w:rsidRPr="00645D3E" w:rsidRDefault="00645D3E" w:rsidP="00645D3E">
      <w:pPr>
        <w:tabs>
          <w:tab w:val="right" w:leader="dot" w:pos="8505"/>
        </w:tabs>
        <w:spacing w:after="0" w:line="360" w:lineRule="auto"/>
      </w:pPr>
      <w:r w:rsidRPr="00645D3E">
        <w:t xml:space="preserve">Figure </w:t>
      </w:r>
      <w:r>
        <w:t>31</w:t>
      </w:r>
      <w:r w:rsidRPr="00645D3E">
        <w:t xml:space="preserve"> : </w:t>
      </w:r>
      <w:r w:rsidR="003123FE">
        <w:t>Liste Tâche</w:t>
      </w:r>
      <w:r w:rsidR="003123FE">
        <w:tab/>
      </w:r>
      <w:r w:rsidR="002467A3">
        <w:t>25</w:t>
      </w:r>
    </w:p>
    <w:p w:rsidR="00554559" w:rsidRPr="00A538B1" w:rsidRDefault="00D570CD" w:rsidP="00C73099">
      <w:pPr>
        <w:tabs>
          <w:tab w:val="left" w:pos="8040"/>
        </w:tabs>
        <w:jc w:val="center"/>
        <w:rPr>
          <w:rFonts w:asciiTheme="majorHAnsi" w:hAnsiTheme="majorHAnsi"/>
          <w:color w:val="17365D" w:themeColor="text2" w:themeShade="BF"/>
          <w:sz w:val="40"/>
        </w:rPr>
      </w:pPr>
      <w:r>
        <w:rPr>
          <w:color w:val="auto"/>
          <w:sz w:val="30"/>
          <w:szCs w:val="30"/>
        </w:rPr>
        <w:br w:type="page"/>
      </w:r>
      <w:r w:rsidR="00554559" w:rsidRPr="00A538B1">
        <w:rPr>
          <w:rFonts w:asciiTheme="majorHAnsi" w:hAnsiTheme="majorHAnsi"/>
          <w:color w:val="17365D" w:themeColor="text2" w:themeShade="BF"/>
          <w:sz w:val="40"/>
        </w:rPr>
        <w:lastRenderedPageBreak/>
        <w:t>Introduction générale :</w:t>
      </w:r>
    </w:p>
    <w:p w:rsidR="00A97FCB" w:rsidRPr="00A538B1" w:rsidRDefault="00A97FCB" w:rsidP="00A97FCB">
      <w:pPr>
        <w:tabs>
          <w:tab w:val="left" w:pos="8040"/>
        </w:tabs>
        <w:jc w:val="center"/>
        <w:rPr>
          <w:rFonts w:asciiTheme="majorHAnsi" w:hAnsiTheme="majorHAnsi"/>
          <w:color w:val="17365D" w:themeColor="text2" w:themeShade="BF"/>
          <w:sz w:val="40"/>
        </w:rPr>
      </w:pPr>
    </w:p>
    <w:p w:rsidR="00850982" w:rsidRPr="00A538B1" w:rsidRDefault="00850982" w:rsidP="009738ED">
      <w:pPr>
        <w:tabs>
          <w:tab w:val="left" w:pos="8040"/>
        </w:tabs>
        <w:jc w:val="center"/>
        <w:rPr>
          <w:color w:val="auto"/>
          <w:sz w:val="28"/>
          <w:szCs w:val="28"/>
        </w:rPr>
      </w:pPr>
    </w:p>
    <w:p w:rsidR="00850982" w:rsidRPr="00A538B1" w:rsidRDefault="00255262" w:rsidP="00255262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Le métier du </w:t>
      </w:r>
      <w:r w:rsidR="00457F79" w:rsidRPr="00A538B1">
        <w:rPr>
          <w:color w:val="auto"/>
          <w:sz w:val="28"/>
          <w:szCs w:val="28"/>
        </w:rPr>
        <w:t>développeur</w:t>
      </w:r>
      <w:r w:rsidR="00B220F0" w:rsidRPr="00A538B1">
        <w:rPr>
          <w:color w:val="auto"/>
          <w:sz w:val="28"/>
          <w:szCs w:val="28"/>
        </w:rPr>
        <w:t xml:space="preserve"> constitue tout un long processus</w:t>
      </w:r>
      <w:r w:rsidRPr="00A538B1">
        <w:rPr>
          <w:color w:val="auto"/>
          <w:sz w:val="28"/>
          <w:szCs w:val="28"/>
        </w:rPr>
        <w:t xml:space="preserve"> de travail et de réflexion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enchainés pendant des </w:t>
      </w:r>
      <w:r w:rsidR="0053107E" w:rsidRPr="00A538B1">
        <w:rPr>
          <w:color w:val="auto"/>
          <w:sz w:val="28"/>
          <w:szCs w:val="28"/>
        </w:rPr>
        <w:t>heures</w:t>
      </w:r>
      <w:r w:rsidRPr="00A538B1">
        <w:rPr>
          <w:color w:val="auto"/>
          <w:sz w:val="28"/>
          <w:szCs w:val="28"/>
        </w:rPr>
        <w:t xml:space="preserve"> et des </w:t>
      </w:r>
      <w:r w:rsidR="0053107E" w:rsidRPr="00A538B1">
        <w:rPr>
          <w:color w:val="auto"/>
          <w:sz w:val="28"/>
          <w:szCs w:val="28"/>
        </w:rPr>
        <w:t>heures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afin</w:t>
      </w:r>
      <w:r w:rsidR="00B220F0" w:rsidRPr="00A538B1">
        <w:rPr>
          <w:color w:val="auto"/>
          <w:sz w:val="28"/>
          <w:szCs w:val="28"/>
        </w:rPr>
        <w:t xml:space="preserve"> d’aboutir </w:t>
      </w:r>
      <w:r w:rsidR="007C5200" w:rsidRPr="00A538B1">
        <w:rPr>
          <w:color w:val="auto"/>
          <w:sz w:val="28"/>
          <w:szCs w:val="28"/>
        </w:rPr>
        <w:t xml:space="preserve">à un produit qui </w:t>
      </w:r>
      <w:r w:rsidR="00B220F0" w:rsidRPr="00A538B1">
        <w:rPr>
          <w:color w:val="auto"/>
          <w:sz w:val="28"/>
          <w:szCs w:val="28"/>
        </w:rPr>
        <w:t>salifiera</w:t>
      </w:r>
      <w:r w:rsidRPr="00A538B1">
        <w:rPr>
          <w:color w:val="auto"/>
          <w:sz w:val="28"/>
          <w:szCs w:val="28"/>
        </w:rPr>
        <w:t xml:space="preserve"> le client</w:t>
      </w:r>
      <w:r w:rsidR="007C5200" w:rsidRPr="00A538B1">
        <w:rPr>
          <w:color w:val="auto"/>
          <w:sz w:val="28"/>
          <w:szCs w:val="28"/>
        </w:rPr>
        <w:t xml:space="preserve"> final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ainsi que le </w:t>
      </w:r>
      <w:r w:rsidR="0053107E" w:rsidRPr="00A538B1">
        <w:rPr>
          <w:color w:val="auto"/>
          <w:sz w:val="28"/>
          <w:szCs w:val="28"/>
        </w:rPr>
        <w:t>développeur.</w:t>
      </w:r>
    </w:p>
    <w:p w:rsidR="00A97FCB" w:rsidRPr="00A538B1" w:rsidRDefault="00A97FCB" w:rsidP="00255262">
      <w:pPr>
        <w:tabs>
          <w:tab w:val="left" w:pos="8040"/>
        </w:tabs>
        <w:rPr>
          <w:color w:val="auto"/>
          <w:sz w:val="28"/>
          <w:szCs w:val="28"/>
        </w:rPr>
      </w:pPr>
    </w:p>
    <w:p w:rsidR="00A97FCB" w:rsidRPr="00A538B1" w:rsidRDefault="00255262" w:rsidP="009B25C9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Et puisque la </w:t>
      </w:r>
      <w:r w:rsidR="00B220F0" w:rsidRPr="00A538B1">
        <w:rPr>
          <w:color w:val="auto"/>
          <w:sz w:val="28"/>
          <w:szCs w:val="28"/>
        </w:rPr>
        <w:t>ré</w:t>
      </w:r>
      <w:r w:rsidR="009B25C9" w:rsidRPr="00A538B1">
        <w:rPr>
          <w:color w:val="auto"/>
          <w:sz w:val="28"/>
          <w:szCs w:val="28"/>
        </w:rPr>
        <w:t>alis</w:t>
      </w:r>
      <w:r w:rsidRPr="00A538B1">
        <w:rPr>
          <w:color w:val="auto"/>
          <w:sz w:val="28"/>
          <w:szCs w:val="28"/>
        </w:rPr>
        <w:t>ation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né</w:t>
      </w:r>
      <w:r w:rsidRPr="00A538B1">
        <w:rPr>
          <w:color w:val="auto"/>
          <w:sz w:val="28"/>
          <w:szCs w:val="28"/>
        </w:rPr>
        <w:t>cessite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dans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la plus part </w:t>
      </w:r>
      <w:r w:rsidR="009B25C9" w:rsidRPr="00A538B1">
        <w:rPr>
          <w:color w:val="auto"/>
          <w:sz w:val="28"/>
          <w:szCs w:val="28"/>
        </w:rPr>
        <w:t xml:space="preserve">des cas un travail </w:t>
      </w:r>
      <w:r w:rsidR="0053107E" w:rsidRPr="00A538B1">
        <w:rPr>
          <w:color w:val="auto"/>
          <w:sz w:val="28"/>
          <w:szCs w:val="28"/>
        </w:rPr>
        <w:t>d’équipe,</w:t>
      </w:r>
      <w:r w:rsidR="009B25C9" w:rsidRPr="00A538B1">
        <w:rPr>
          <w:color w:val="auto"/>
          <w:sz w:val="28"/>
          <w:szCs w:val="28"/>
        </w:rPr>
        <w:t xml:space="preserve"> </w:t>
      </w:r>
      <w:r w:rsidR="00A97FCB" w:rsidRPr="00A538B1">
        <w:rPr>
          <w:color w:val="auto"/>
          <w:sz w:val="28"/>
          <w:szCs w:val="28"/>
        </w:rPr>
        <w:t>qui veille à évol</w:t>
      </w:r>
      <w:r w:rsidR="00B220F0" w:rsidRPr="00A538B1">
        <w:rPr>
          <w:color w:val="auto"/>
          <w:sz w:val="28"/>
          <w:szCs w:val="28"/>
        </w:rPr>
        <w:t>uer et améliorer et perfectionn</w:t>
      </w:r>
      <w:r w:rsidR="00A97FCB" w:rsidRPr="00A538B1">
        <w:rPr>
          <w:color w:val="auto"/>
          <w:sz w:val="28"/>
          <w:szCs w:val="28"/>
        </w:rPr>
        <w:t>er le travail pendant une</w:t>
      </w:r>
      <w:r w:rsidR="00B220F0" w:rsidRPr="00A538B1">
        <w:rPr>
          <w:color w:val="auto"/>
          <w:sz w:val="28"/>
          <w:szCs w:val="28"/>
        </w:rPr>
        <w:t xml:space="preserve"> </w:t>
      </w:r>
      <w:r w:rsidR="00A97FCB" w:rsidRPr="00A538B1">
        <w:rPr>
          <w:color w:val="auto"/>
          <w:sz w:val="28"/>
          <w:szCs w:val="28"/>
        </w:rPr>
        <w:t xml:space="preserve">période de temps non </w:t>
      </w:r>
      <w:r w:rsidR="0053107E" w:rsidRPr="00A538B1">
        <w:rPr>
          <w:color w:val="auto"/>
          <w:sz w:val="28"/>
          <w:szCs w:val="28"/>
        </w:rPr>
        <w:t>négligeable, le</w:t>
      </w:r>
      <w:r w:rsidR="00B220F0" w:rsidRPr="00A538B1">
        <w:rPr>
          <w:color w:val="auto"/>
          <w:sz w:val="28"/>
          <w:szCs w:val="28"/>
        </w:rPr>
        <w:t xml:space="preserve"> processus de ré</w:t>
      </w:r>
      <w:r w:rsidR="00A97FCB" w:rsidRPr="00A538B1">
        <w:rPr>
          <w:color w:val="auto"/>
          <w:sz w:val="28"/>
          <w:szCs w:val="28"/>
        </w:rPr>
        <w:t>alisation et développement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devras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être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lié à une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traçabilité des données.</w:t>
      </w:r>
    </w:p>
    <w:p w:rsidR="00095F63" w:rsidRPr="00A538B1" w:rsidRDefault="00095F63" w:rsidP="009B25C9">
      <w:pPr>
        <w:tabs>
          <w:tab w:val="left" w:pos="8040"/>
        </w:tabs>
        <w:rPr>
          <w:color w:val="auto"/>
          <w:sz w:val="28"/>
          <w:szCs w:val="28"/>
        </w:rPr>
      </w:pPr>
    </w:p>
    <w:p w:rsidR="00255262" w:rsidRPr="00A538B1" w:rsidRDefault="00A97FCB" w:rsidP="00B220F0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Et A</w:t>
      </w:r>
      <w:r w:rsidR="009B25C9" w:rsidRPr="00A538B1">
        <w:rPr>
          <w:color w:val="auto"/>
          <w:sz w:val="28"/>
          <w:szCs w:val="28"/>
        </w:rPr>
        <w:t>fin de valoriser les efforts de l’équipe des programmeurs au sein de l’entreprise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et déduire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ensuite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une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facturat</w:t>
      </w:r>
      <w:r w:rsidR="007C5200" w:rsidRPr="00A538B1">
        <w:rPr>
          <w:color w:val="auto"/>
          <w:sz w:val="28"/>
          <w:szCs w:val="28"/>
        </w:rPr>
        <w:t>ion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reflétant</w:t>
      </w:r>
      <w:r w:rsidR="00B220F0" w:rsidRPr="00A538B1">
        <w:rPr>
          <w:color w:val="auto"/>
          <w:sz w:val="28"/>
          <w:szCs w:val="28"/>
        </w:rPr>
        <w:t xml:space="preserve"> l’effort ré</w:t>
      </w:r>
      <w:r w:rsidR="0063517B" w:rsidRPr="00A538B1">
        <w:rPr>
          <w:color w:val="auto"/>
          <w:sz w:val="28"/>
          <w:szCs w:val="28"/>
        </w:rPr>
        <w:t>el des personnels</w:t>
      </w:r>
      <w:r w:rsidR="007C5200" w:rsidRPr="00A538B1">
        <w:rPr>
          <w:color w:val="auto"/>
          <w:sz w:val="28"/>
          <w:szCs w:val="28"/>
        </w:rPr>
        <w:t>,</w:t>
      </w:r>
      <w:r w:rsidR="00B220F0" w:rsidRPr="00A538B1">
        <w:rPr>
          <w:color w:val="auto"/>
          <w:sz w:val="28"/>
          <w:szCs w:val="28"/>
        </w:rPr>
        <w:t xml:space="preserve"> on a</w:t>
      </w:r>
      <w:r w:rsidR="009B25C9" w:rsidRPr="00A538B1">
        <w:rPr>
          <w:color w:val="auto"/>
          <w:sz w:val="28"/>
          <w:szCs w:val="28"/>
        </w:rPr>
        <w:t xml:space="preserve"> été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mener à réaliser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ce</w:t>
      </w:r>
      <w:r w:rsidR="00B220F0" w:rsidRPr="00A538B1">
        <w:rPr>
          <w:color w:val="auto"/>
          <w:sz w:val="28"/>
          <w:szCs w:val="28"/>
        </w:rPr>
        <w:t xml:space="preserve"> Projet qui a pour but principal </w:t>
      </w:r>
      <w:r w:rsidR="00095F63" w:rsidRPr="00A538B1">
        <w:rPr>
          <w:color w:val="auto"/>
          <w:sz w:val="28"/>
          <w:szCs w:val="28"/>
        </w:rPr>
        <w:t>produire un outil de suivis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095F63" w:rsidRPr="00A538B1">
        <w:rPr>
          <w:color w:val="auto"/>
          <w:sz w:val="28"/>
          <w:szCs w:val="28"/>
        </w:rPr>
        <w:t>et avoir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à notre disposition des données</w:t>
      </w:r>
      <w:r w:rsidR="00B220F0" w:rsidRPr="00A538B1">
        <w:rPr>
          <w:color w:val="auto"/>
          <w:sz w:val="28"/>
          <w:szCs w:val="28"/>
        </w:rPr>
        <w:t xml:space="preserve"> claires et pré</w:t>
      </w:r>
      <w:r w:rsidR="009B25C9" w:rsidRPr="00A538B1">
        <w:rPr>
          <w:color w:val="auto"/>
          <w:sz w:val="28"/>
          <w:szCs w:val="28"/>
        </w:rPr>
        <w:t xml:space="preserve">cises sur </w:t>
      </w:r>
      <w:r w:rsidR="0053107E" w:rsidRPr="00A538B1">
        <w:rPr>
          <w:color w:val="auto"/>
          <w:sz w:val="28"/>
          <w:szCs w:val="28"/>
        </w:rPr>
        <w:t>tous</w:t>
      </w:r>
      <w:r w:rsidR="00095F63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les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7C5200" w:rsidRPr="00A538B1">
        <w:rPr>
          <w:color w:val="auto"/>
          <w:sz w:val="28"/>
          <w:szCs w:val="28"/>
        </w:rPr>
        <w:t>effectués par l’</w:t>
      </w:r>
      <w:r w:rsidR="009B25C9" w:rsidRPr="00A538B1">
        <w:rPr>
          <w:color w:val="auto"/>
          <w:sz w:val="28"/>
          <w:szCs w:val="28"/>
        </w:rPr>
        <w:t>entreprise</w:t>
      </w:r>
      <w:r w:rsidR="00095F63" w:rsidRPr="00A538B1">
        <w:rPr>
          <w:color w:val="auto"/>
          <w:sz w:val="28"/>
          <w:szCs w:val="28"/>
        </w:rPr>
        <w:t>.</w:t>
      </w:r>
    </w:p>
    <w:p w:rsidR="00DB3A20" w:rsidRPr="00A538B1" w:rsidRDefault="00DB3A20" w:rsidP="00DB3A20">
      <w:pPr>
        <w:tabs>
          <w:tab w:val="left" w:pos="8040"/>
        </w:tabs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3E5900" w:rsidRPr="00C73099" w:rsidRDefault="00C73099" w:rsidP="00C73099">
      <w:pPr>
        <w:pStyle w:val="IntenseQuote"/>
        <w:rPr>
          <w:color w:val="auto"/>
          <w:sz w:val="44"/>
          <w:szCs w:val="44"/>
        </w:rPr>
      </w:pPr>
      <w:r>
        <w:rPr>
          <w:color w:val="auto"/>
          <w:sz w:val="24"/>
          <w:szCs w:val="24"/>
        </w:rPr>
        <w:br w:type="page"/>
      </w:r>
      <w:r w:rsidR="00A97FCB" w:rsidRPr="00C73099">
        <w:rPr>
          <w:sz w:val="44"/>
          <w:szCs w:val="44"/>
        </w:rPr>
        <w:lastRenderedPageBreak/>
        <w:t>Entreprise</w:t>
      </w:r>
      <w:r w:rsidR="00457F79" w:rsidRPr="00C73099">
        <w:rPr>
          <w:sz w:val="44"/>
          <w:szCs w:val="44"/>
        </w:rPr>
        <w:t xml:space="preserve"> </w:t>
      </w:r>
      <w:r w:rsidR="00A97FCB" w:rsidRPr="00C73099">
        <w:rPr>
          <w:sz w:val="44"/>
          <w:szCs w:val="44"/>
        </w:rPr>
        <w:t>d’</w:t>
      </w:r>
      <w:r w:rsidR="00A538B1" w:rsidRPr="00C73099">
        <w:rPr>
          <w:sz w:val="44"/>
          <w:szCs w:val="44"/>
        </w:rPr>
        <w:t>accueil</w:t>
      </w:r>
    </w:p>
    <w:p w:rsidR="0063517B" w:rsidRPr="00A538B1" w:rsidRDefault="0063517B" w:rsidP="00596DA0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3E5900" w:rsidRPr="00A538B1" w:rsidRDefault="00A97FCB" w:rsidP="0066620F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Présentation</w:t>
      </w:r>
      <w:r w:rsidR="00457F79" w:rsidRPr="00A538B1">
        <w:rPr>
          <w:b/>
          <w:color w:val="002060"/>
          <w:sz w:val="32"/>
          <w:szCs w:val="32"/>
          <w:u w:val="single"/>
        </w:rPr>
        <w:t xml:space="preserve"> </w:t>
      </w:r>
      <w:r w:rsidRPr="00A538B1">
        <w:rPr>
          <w:b/>
          <w:color w:val="002060"/>
          <w:sz w:val="32"/>
          <w:szCs w:val="32"/>
          <w:u w:val="single"/>
        </w:rPr>
        <w:t>général</w:t>
      </w:r>
      <w:r w:rsidR="00457F79" w:rsidRPr="00A538B1">
        <w:rPr>
          <w:b/>
          <w:color w:val="002060"/>
          <w:sz w:val="32"/>
          <w:szCs w:val="32"/>
          <w:u w:val="single"/>
        </w:rPr>
        <w:t>e</w:t>
      </w:r>
      <w:r w:rsidR="00596DA0" w:rsidRPr="00A538B1">
        <w:rPr>
          <w:b/>
          <w:color w:val="002060"/>
          <w:sz w:val="32"/>
          <w:szCs w:val="32"/>
          <w:u w:val="single"/>
        </w:rPr>
        <w:t>: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F577CC" w:rsidRPr="00A538B1" w:rsidRDefault="00F577CC" w:rsidP="00F577CC">
      <w:pPr>
        <w:spacing w:line="314" w:lineRule="auto"/>
        <w:ind w:left="720" w:right="300" w:firstLine="36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entreprise proactive, situé à Tanger</w:t>
      </w:r>
      <w:r w:rsidRPr="00A538B1">
        <w:rPr>
          <w:color w:val="auto"/>
          <w:sz w:val="28"/>
          <w:szCs w:val="28"/>
        </w:rPr>
        <w:t>,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spécialisée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dans :</w:t>
      </w:r>
    </w:p>
    <w:p w:rsidR="00F577CC" w:rsidRPr="00A538B1" w:rsidRDefault="00F577CC" w:rsidP="00F577CC">
      <w:pPr>
        <w:spacing w:line="68" w:lineRule="exact"/>
        <w:rPr>
          <w:rFonts w:ascii="Times New Roman" w:eastAsia="Times New Roman" w:hAnsi="Times New Roman"/>
          <w:color w:val="auto"/>
          <w:sz w:val="28"/>
          <w:szCs w:val="28"/>
        </w:rPr>
      </w:pP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Traitement de données.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Hébergement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activités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connexes.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Gestion des projets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Web et desktop.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informatiques pour la comptabilité.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électriques – mécatroniques pour la connexion entre les objets (IoT).</w:t>
      </w:r>
    </w:p>
    <w:p w:rsidR="00F577CC" w:rsidRPr="00A538B1" w:rsidRDefault="00F577CC" w:rsidP="00442837">
      <w:pPr>
        <w:spacing w:line="240" w:lineRule="auto"/>
        <w:rPr>
          <w:rFonts w:ascii="Times New Roman" w:eastAsia="Times New Roman" w:hAnsi="Times New Roman"/>
          <w:color w:val="auto"/>
          <w:sz w:val="28"/>
          <w:szCs w:val="28"/>
        </w:rPr>
      </w:pPr>
    </w:p>
    <w:p w:rsidR="00F044C0" w:rsidRPr="00A538B1" w:rsidRDefault="00F577CC" w:rsidP="00F044C0">
      <w:pPr>
        <w:spacing w:line="336" w:lineRule="auto"/>
        <w:ind w:left="708" w:right="300"/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La société a pour mission d’automatiser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valoriser les opérations de la comptabilité et de traitement de données et de présenter un logiciel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comptable de façon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novatrice, originale et conviviale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auprès du grand public.</w:t>
      </w:r>
    </w:p>
    <w:p w:rsidR="00442837" w:rsidRPr="00A538B1" w:rsidRDefault="00442837" w:rsidP="00F044C0">
      <w:pPr>
        <w:spacing w:line="336" w:lineRule="auto"/>
        <w:ind w:left="708" w:right="300"/>
        <w:rPr>
          <w:color w:val="auto"/>
          <w:sz w:val="28"/>
          <w:szCs w:val="28"/>
        </w:rPr>
      </w:pPr>
    </w:p>
    <w:p w:rsidR="00F044C0" w:rsidRPr="00A538B1" w:rsidRDefault="00F044C0" w:rsidP="00442837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Historique:</w:t>
      </w:r>
    </w:p>
    <w:p w:rsidR="00F044C0" w:rsidRPr="00A538B1" w:rsidRDefault="00F044C0" w:rsidP="00442837">
      <w:pPr>
        <w:spacing w:line="336" w:lineRule="auto"/>
        <w:ind w:left="708" w:right="300"/>
        <w:rPr>
          <w:rFonts w:ascii="Calibri" w:eastAsia="Calibri" w:hAnsi="Calibri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Crée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Février 2017, 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entreprise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polyvalente proactive, spécialisée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dans la Gestion des projets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informatiques et électroniques, la Création Web, Développement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Informatique, Business Application et la comptabilité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informatique.</w:t>
      </w:r>
    </w:p>
    <w:p w:rsidR="00F044C0" w:rsidRPr="00A538B1" w:rsidRDefault="00F044C0" w:rsidP="00442837">
      <w:pPr>
        <w:spacing w:line="314" w:lineRule="auto"/>
        <w:ind w:left="708" w:right="300"/>
        <w:rPr>
          <w:rFonts w:ascii="Calibri" w:eastAsia="Calibri" w:hAnsi="Calibri"/>
          <w:sz w:val="28"/>
          <w:szCs w:val="28"/>
        </w:rPr>
      </w:pPr>
      <w:r w:rsidRPr="00A538B1">
        <w:rPr>
          <w:color w:val="auto"/>
          <w:sz w:val="28"/>
          <w:szCs w:val="28"/>
        </w:rPr>
        <w:t>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filiale de la société</w:t>
      </w:r>
      <w:r w:rsidR="00457F79" w:rsidRPr="00A538B1">
        <w:rPr>
          <w:color w:val="auto"/>
          <w:sz w:val="28"/>
          <w:szCs w:val="28"/>
        </w:rPr>
        <w:t xml:space="preserve"> Belge</w:t>
      </w:r>
      <w:r w:rsidRPr="00A538B1">
        <w:rPr>
          <w:color w:val="auto"/>
          <w:sz w:val="28"/>
          <w:szCs w:val="28"/>
        </w:rPr>
        <w:t xml:space="preserve"> CONNECTOR GIE situé à Parc CREALYS Rue Camille Hubert, 2, 5032 Isnes, Belgium</w:t>
      </w:r>
      <w:r w:rsidRPr="00A538B1">
        <w:rPr>
          <w:sz w:val="28"/>
          <w:szCs w:val="28"/>
        </w:rPr>
        <w:t>.</w:t>
      </w:r>
    </w:p>
    <w:p w:rsidR="00F044C0" w:rsidRPr="00A538B1" w:rsidRDefault="00C73099" w:rsidP="00C73099">
      <w:pPr>
        <w:spacing w:line="336" w:lineRule="auto"/>
        <w:ind w:left="708" w:right="3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596DA0" w:rsidRPr="00A538B1" w:rsidRDefault="00596DA0" w:rsidP="0066620F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lastRenderedPageBreak/>
        <w:t>Services de la société:</w:t>
      </w:r>
    </w:p>
    <w:p w:rsidR="007F35D8" w:rsidRPr="00A538B1" w:rsidRDefault="007F35D8" w:rsidP="007F35D8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96DA0" w:rsidRPr="00A538B1" w:rsidRDefault="00596DA0" w:rsidP="00596DA0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Parmi les projets de la société, on trouve :</w:t>
      </w:r>
    </w:p>
    <w:p w:rsidR="007F35D8" w:rsidRPr="00A538B1" w:rsidRDefault="00596DA0" w:rsidP="00442837">
      <w:pPr>
        <w:pStyle w:val="ListParagraph"/>
        <w:numPr>
          <w:ilvl w:val="0"/>
          <w:numId w:val="40"/>
        </w:numPr>
        <w:spacing w:line="343" w:lineRule="auto"/>
        <w:ind w:right="300"/>
        <w:jc w:val="both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Facturette</w:t>
      </w:r>
      <w:r w:rsidR="007F35D8" w:rsidRPr="00A538B1">
        <w:rPr>
          <w:b/>
          <w:color w:val="auto"/>
          <w:sz w:val="28"/>
          <w:szCs w:val="28"/>
        </w:rPr>
        <w:t xml:space="preserve"> :</w:t>
      </w:r>
    </w:p>
    <w:p w:rsidR="00442837" w:rsidRPr="00A538B1" w:rsidRDefault="00442837" w:rsidP="007F35D8">
      <w:pPr>
        <w:pStyle w:val="ListParagraph"/>
        <w:spacing w:line="343" w:lineRule="auto"/>
        <w:ind w:left="785" w:right="300"/>
        <w:jc w:val="both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La facturette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web en PHP qui fait la 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professionnelle des factures. Elle offre à l’utilisateur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complète des factures (Les devis, les factures d’achat, les factures de vente, bons de livraison, gestion des clients et des fournisseurs, gestion des articles, l’impression des factures…).</w:t>
      </w:r>
    </w:p>
    <w:p w:rsidR="00442837" w:rsidRPr="00A538B1" w:rsidRDefault="00442837" w:rsidP="00442837">
      <w:pPr>
        <w:pStyle w:val="ListParagraph"/>
        <w:spacing w:line="343" w:lineRule="auto"/>
        <w:ind w:left="785" w:right="300"/>
        <w:jc w:val="both"/>
        <w:rPr>
          <w:color w:val="auto"/>
          <w:kern w:val="0"/>
          <w:sz w:val="28"/>
          <w:szCs w:val="28"/>
        </w:rPr>
      </w:pPr>
    </w:p>
    <w:p w:rsidR="007F35D8" w:rsidRPr="00A538B1" w:rsidRDefault="00596C5A" w:rsidP="007F35D8">
      <w:pPr>
        <w:pStyle w:val="ListParagraph"/>
        <w:numPr>
          <w:ilvl w:val="0"/>
          <w:numId w:val="40"/>
        </w:numPr>
        <w:spacing w:line="316" w:lineRule="auto"/>
        <w:ind w:right="340"/>
        <w:rPr>
          <w:color w:val="auto"/>
          <w:kern w:val="0"/>
          <w:sz w:val="24"/>
        </w:rPr>
      </w:pPr>
      <w:r w:rsidRPr="00A538B1">
        <w:rPr>
          <w:b/>
          <w:color w:val="auto"/>
          <w:sz w:val="28"/>
          <w:szCs w:val="28"/>
        </w:rPr>
        <w:t>Web2Web:</w:t>
      </w:r>
    </w:p>
    <w:p w:rsidR="00596C5A" w:rsidRPr="00A538B1" w:rsidRDefault="00442837" w:rsidP="007F35D8">
      <w:pPr>
        <w:spacing w:line="316" w:lineRule="auto"/>
        <w:ind w:left="708" w:right="340"/>
        <w:rPr>
          <w:color w:val="auto"/>
          <w:kern w:val="0"/>
          <w:sz w:val="24"/>
        </w:rPr>
      </w:pPr>
      <w:r w:rsidRPr="00A538B1">
        <w:rPr>
          <w:color w:val="auto"/>
          <w:sz w:val="28"/>
          <w:szCs w:val="28"/>
        </w:rPr>
        <w:t>Web 2 Web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desktop en JAVA, le but du projet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l’échange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d'une application Web 1 vers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Web2</w:t>
      </w:r>
      <w:r w:rsidR="007F35D8" w:rsidRPr="00A538B1">
        <w:rPr>
          <w:color w:val="auto"/>
          <w:sz w:val="28"/>
          <w:szCs w:val="28"/>
        </w:rPr>
        <w:t>, Le projet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trouve son utilité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dans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l'échange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comptable à une interface de paiement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en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ligne.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color w:val="auto"/>
          <w:sz w:val="28"/>
          <w:szCs w:val="28"/>
        </w:rPr>
      </w:pPr>
    </w:p>
    <w:p w:rsidR="007F35D8" w:rsidRPr="00A538B1" w:rsidRDefault="00213612" w:rsidP="007F35D8">
      <w:pPr>
        <w:pStyle w:val="ListParagraph"/>
        <w:numPr>
          <w:ilvl w:val="0"/>
          <w:numId w:val="40"/>
        </w:numPr>
        <w:spacing w:line="314" w:lineRule="auto"/>
        <w:ind w:right="320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RCSL :</w:t>
      </w:r>
    </w:p>
    <w:p w:rsidR="00442837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RCSL est un projet qui récupère les informations pour les sociétés à partir d’un numéro de registre de commerce.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color w:val="auto"/>
          <w:sz w:val="28"/>
          <w:szCs w:val="28"/>
        </w:rPr>
      </w:pPr>
    </w:p>
    <w:p w:rsidR="007F35D8" w:rsidRPr="00A538B1" w:rsidRDefault="00213612" w:rsidP="007F35D8">
      <w:pPr>
        <w:pStyle w:val="ListParagraph"/>
        <w:numPr>
          <w:ilvl w:val="0"/>
          <w:numId w:val="40"/>
        </w:numPr>
        <w:spacing w:line="314" w:lineRule="auto"/>
        <w:ind w:right="320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LEViewer :</w:t>
      </w:r>
    </w:p>
    <w:p w:rsidR="007F35D8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LFViewer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permet de consulter et modifier les fichiers de l’application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LaserFiche, en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ajoutant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propre à chaque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utilisateur.</w:t>
      </w:r>
    </w:p>
    <w:p w:rsidR="007F35D8" w:rsidRPr="00A538B1" w:rsidRDefault="007F35D8" w:rsidP="007F35D8">
      <w:pPr>
        <w:pStyle w:val="ListParagraph"/>
        <w:rPr>
          <w:color w:val="auto"/>
          <w:kern w:val="0"/>
          <w:sz w:val="28"/>
          <w:szCs w:val="28"/>
        </w:rPr>
      </w:pPr>
    </w:p>
    <w:p w:rsidR="007F35D8" w:rsidRPr="00A538B1" w:rsidRDefault="007F35D8" w:rsidP="007F35D8">
      <w:pPr>
        <w:pStyle w:val="ListParagraph"/>
        <w:numPr>
          <w:ilvl w:val="0"/>
          <w:numId w:val="40"/>
        </w:numPr>
        <w:tabs>
          <w:tab w:val="left" w:pos="2620"/>
        </w:tabs>
        <w:spacing w:before="0" w:after="0" w:line="0" w:lineRule="atLeast"/>
        <w:rPr>
          <w:color w:val="auto"/>
          <w:kern w:val="0"/>
          <w:sz w:val="24"/>
        </w:rPr>
      </w:pPr>
      <w:r w:rsidRPr="00A538B1">
        <w:rPr>
          <w:b/>
          <w:color w:val="auto"/>
          <w:sz w:val="28"/>
          <w:szCs w:val="28"/>
        </w:rPr>
        <w:t>DB Centralisé</w:t>
      </w:r>
      <w:r w:rsidRPr="00A538B1">
        <w:rPr>
          <w:color w:val="auto"/>
          <w:sz w:val="24"/>
        </w:rPr>
        <w:t> </w:t>
      </w:r>
      <w:r w:rsidRPr="00A538B1">
        <w:rPr>
          <w:sz w:val="24"/>
        </w:rPr>
        <w:t>:</w:t>
      </w:r>
    </w:p>
    <w:p w:rsidR="007F35D8" w:rsidRPr="00A538B1" w:rsidRDefault="007F35D8" w:rsidP="007F35D8">
      <w:pPr>
        <w:pStyle w:val="ListParagraph"/>
        <w:tabs>
          <w:tab w:val="left" w:pos="2620"/>
        </w:tabs>
        <w:spacing w:before="0" w:after="0" w:line="0" w:lineRule="atLeast"/>
        <w:ind w:left="785"/>
        <w:rPr>
          <w:color w:val="auto"/>
          <w:kern w:val="0"/>
          <w:sz w:val="24"/>
        </w:rPr>
      </w:pPr>
      <w:r w:rsidRPr="00A538B1">
        <w:rPr>
          <w:color w:val="auto"/>
          <w:sz w:val="28"/>
          <w:szCs w:val="28"/>
        </w:rPr>
        <w:t>Une base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centralisé qui contient les tiers ainsi que leurs relations (Clients/Fournisseur), cette solution permet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d’isoler les tiers chacun avec ses transactions et ces factures...</w:t>
      </w:r>
    </w:p>
    <w:p w:rsidR="007F35D8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</w:p>
    <w:p w:rsidR="0063517B" w:rsidRPr="00C73099" w:rsidRDefault="00C73099" w:rsidP="00C73099">
      <w:pPr>
        <w:pStyle w:val="ListParagraph"/>
        <w:tabs>
          <w:tab w:val="left" w:pos="8040"/>
        </w:tabs>
        <w:rPr>
          <w:color w:val="auto"/>
          <w:sz w:val="24"/>
          <w:szCs w:val="30"/>
        </w:rPr>
      </w:pPr>
      <w:r>
        <w:rPr>
          <w:color w:val="auto"/>
          <w:sz w:val="24"/>
          <w:szCs w:val="30"/>
        </w:rPr>
        <w:br w:type="page"/>
      </w:r>
    </w:p>
    <w:p w:rsidR="00442837" w:rsidRPr="00A538B1" w:rsidRDefault="00442837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7F35D8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Organigramme:</w:t>
      </w:r>
    </w:p>
    <w:p w:rsidR="007F35D8" w:rsidRPr="00A538B1" w:rsidRDefault="007F35D8" w:rsidP="007F35D8">
      <w:pPr>
        <w:spacing w:line="343" w:lineRule="auto"/>
        <w:ind w:left="708" w:right="320"/>
        <w:rPr>
          <w:rFonts w:ascii="Calibri" w:eastAsia="Calibri" w:hAnsi="Calibri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L’organisation interne de CONNECT TO ALL repose sur une structure solide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caractérisée par l’autonomie de chaque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responsable au sein du site à améliorer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l’activité de l’entreprise. L’organigramme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suivant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présente un aperçu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général sur les département</w:t>
      </w:r>
      <w:r w:rsidR="00457F79" w:rsidRPr="00A538B1">
        <w:rPr>
          <w:color w:val="auto"/>
          <w:sz w:val="28"/>
          <w:szCs w:val="28"/>
        </w:rPr>
        <w:t xml:space="preserve">s </w:t>
      </w:r>
      <w:r w:rsidRPr="00A538B1">
        <w:rPr>
          <w:color w:val="auto"/>
          <w:sz w:val="28"/>
          <w:szCs w:val="28"/>
        </w:rPr>
        <w:t>existants au sein de l’organisme :</w:t>
      </w:r>
    </w:p>
    <w:p w:rsidR="00442837" w:rsidRPr="00A538B1" w:rsidRDefault="007F35D8" w:rsidP="007F35D8">
      <w:pPr>
        <w:pStyle w:val="ListParagraph"/>
        <w:tabs>
          <w:tab w:val="left" w:pos="1800"/>
          <w:tab w:val="left" w:pos="8040"/>
        </w:tabs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ab/>
      </w:r>
      <w:r w:rsidRPr="00A538B1">
        <w:rPr>
          <w:color w:val="auto"/>
          <w:sz w:val="24"/>
          <w:szCs w:val="30"/>
        </w:rPr>
        <w:tab/>
      </w:r>
    </w:p>
    <w:p w:rsidR="007F35D8" w:rsidRPr="00A538B1" w:rsidRDefault="007F35D8" w:rsidP="007F35D8">
      <w:pPr>
        <w:pStyle w:val="ListParagraph"/>
        <w:tabs>
          <w:tab w:val="left" w:pos="3648"/>
          <w:tab w:val="left" w:pos="8040"/>
        </w:tabs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ab/>
      </w:r>
      <w:r w:rsidRPr="00A538B1">
        <w:rPr>
          <w:color w:val="auto"/>
          <w:sz w:val="24"/>
          <w:szCs w:val="30"/>
        </w:rPr>
        <w:tab/>
      </w:r>
    </w:p>
    <w:p w:rsidR="00442837" w:rsidRPr="00A538B1" w:rsidRDefault="00442837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  <w:r w:rsidRPr="00A538B1">
        <w:rPr>
          <w:noProof/>
          <w:color w:val="auto"/>
          <w:sz w:val="24"/>
          <w:szCs w:val="30"/>
          <w:lang w:eastAsia="fr-FR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792480</wp:posOffset>
            </wp:positionH>
            <wp:positionV relativeFrom="paragraph">
              <wp:posOffset>12700</wp:posOffset>
            </wp:positionV>
            <wp:extent cx="4542790" cy="319024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19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D7668D" w:rsidRDefault="007F35D8" w:rsidP="007F35D8">
      <w:pPr>
        <w:pStyle w:val="ListParagraph"/>
        <w:tabs>
          <w:tab w:val="left" w:pos="3840"/>
          <w:tab w:val="left" w:pos="8040"/>
        </w:tabs>
        <w:rPr>
          <w:b/>
          <w:color w:val="auto"/>
          <w:sz w:val="24"/>
          <w:szCs w:val="30"/>
          <w:lang w:val="en-US"/>
        </w:rPr>
      </w:pPr>
      <w:r w:rsidRPr="00A538B1">
        <w:rPr>
          <w:b/>
          <w:color w:val="auto"/>
          <w:sz w:val="24"/>
          <w:szCs w:val="30"/>
        </w:rPr>
        <w:t xml:space="preserve">                                        </w:t>
      </w:r>
      <w:r w:rsidRPr="00D7668D">
        <w:rPr>
          <w:b/>
          <w:color w:val="auto"/>
          <w:sz w:val="24"/>
          <w:szCs w:val="30"/>
          <w:lang w:val="en-US"/>
        </w:rPr>
        <w:t>Figure 1</w:t>
      </w:r>
      <w:r w:rsidR="0053107E" w:rsidRPr="00D7668D">
        <w:rPr>
          <w:b/>
          <w:color w:val="auto"/>
          <w:sz w:val="24"/>
          <w:szCs w:val="30"/>
          <w:lang w:val="en-US"/>
        </w:rPr>
        <w:t xml:space="preserve">: </w:t>
      </w:r>
      <w:r w:rsidR="0053107E" w:rsidRPr="0053107E">
        <w:rPr>
          <w:b/>
          <w:color w:val="auto"/>
          <w:sz w:val="24"/>
          <w:szCs w:val="30"/>
        </w:rPr>
        <w:t>Equipe</w:t>
      </w:r>
      <w:r w:rsidRPr="00D7668D">
        <w:rPr>
          <w:b/>
          <w:color w:val="auto"/>
          <w:sz w:val="24"/>
          <w:szCs w:val="30"/>
          <w:lang w:val="en-US"/>
        </w:rPr>
        <w:t xml:space="preserve"> Connect To All</w:t>
      </w:r>
      <w:r w:rsidRPr="00D7668D">
        <w:rPr>
          <w:b/>
          <w:color w:val="auto"/>
          <w:sz w:val="24"/>
          <w:szCs w:val="30"/>
          <w:lang w:val="en-US"/>
        </w:rPr>
        <w:tab/>
      </w:r>
    </w:p>
    <w:p w:rsidR="00213612" w:rsidRPr="00A538B1" w:rsidRDefault="00C73099" w:rsidP="00484F90">
      <w:pPr>
        <w:pStyle w:val="ListParagraph"/>
        <w:tabs>
          <w:tab w:val="left" w:pos="8040"/>
        </w:tabs>
        <w:rPr>
          <w:color w:val="auto"/>
          <w:sz w:val="24"/>
          <w:szCs w:val="30"/>
        </w:rPr>
      </w:pPr>
      <w:r>
        <w:rPr>
          <w:color w:val="auto"/>
          <w:sz w:val="24"/>
          <w:szCs w:val="30"/>
        </w:rPr>
        <w:br w:type="page"/>
      </w:r>
    </w:p>
    <w:p w:rsidR="00DD23CD" w:rsidRPr="00A538B1" w:rsidRDefault="003E0377" w:rsidP="00DD23CD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lastRenderedPageBreak/>
        <w:t>S</w:t>
      </w:r>
      <w:r w:rsidR="001A4AF2">
        <w:rPr>
          <w:b w:val="0"/>
          <w:i w:val="0"/>
          <w:sz w:val="40"/>
          <w:szCs w:val="40"/>
        </w:rPr>
        <w:t>c</w:t>
      </w:r>
      <w:r w:rsidRPr="00A538B1">
        <w:rPr>
          <w:b w:val="0"/>
          <w:i w:val="0"/>
          <w:sz w:val="40"/>
          <w:szCs w:val="40"/>
        </w:rPr>
        <w:t xml:space="preserve">hémas </w:t>
      </w:r>
      <w:r w:rsidR="00DD23CD" w:rsidRPr="00A538B1">
        <w:rPr>
          <w:b w:val="0"/>
          <w:i w:val="0"/>
          <w:sz w:val="40"/>
          <w:szCs w:val="40"/>
        </w:rPr>
        <w:t>directeur</w:t>
      </w:r>
    </w:p>
    <w:p w:rsidR="00DD23CD" w:rsidRPr="00A538B1" w:rsidRDefault="00DD23CD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Description du projet:</w:t>
      </w:r>
    </w:p>
    <w:p w:rsidR="0063517B" w:rsidRPr="00A538B1" w:rsidRDefault="0063517B" w:rsidP="0063517B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Ce projet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porte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essentiellement sur le développement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 application web de la Gestion et Affectation des Projets au sein de la société Connect To All.</w:t>
      </w:r>
    </w:p>
    <w:p w:rsidR="0063517B" w:rsidRPr="00A538B1" w:rsidRDefault="0063517B" w:rsidP="0063517B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 plateformedoitpouvoirfacilitéceprocessusenpermettantuneplanification des Projets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dans un intervalle de temps et en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précisant les Taches reliés à chaque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les Personnels qui doivent assurer la réalisation des </w:t>
      </w:r>
      <w:r w:rsidR="00975090">
        <w:rPr>
          <w:rFonts w:asciiTheme="majorHAnsi" w:hAnsiTheme="majorHAnsi"/>
          <w:color w:val="auto"/>
          <w:sz w:val="28"/>
          <w:szCs w:val="28"/>
        </w:rPr>
        <w:t>Tâ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ches,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une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fois le P</w:t>
      </w:r>
      <w:r w:rsidRPr="00A538B1">
        <w:rPr>
          <w:rFonts w:asciiTheme="majorHAnsi" w:hAnsiTheme="majorHAnsi"/>
          <w:color w:val="auto"/>
          <w:sz w:val="28"/>
          <w:szCs w:val="28"/>
        </w:rPr>
        <w:t>rojet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achevé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, </w:t>
      </w: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pourra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validé par le responsable qui pourras consulter nombre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d’heure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de travail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DD23CD" w:rsidRPr="00A538B1" w:rsidRDefault="00AF76E0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  <w:u w:val="single"/>
        </w:rPr>
        <w:t>Pla</w:t>
      </w:r>
      <w:r w:rsidR="00DD23CD" w:rsidRPr="00A538B1">
        <w:rPr>
          <w:b/>
          <w:color w:val="002060"/>
          <w:sz w:val="32"/>
          <w:szCs w:val="32"/>
          <w:u w:val="single"/>
        </w:rPr>
        <w:t>nification du projet:</w:t>
      </w:r>
    </w:p>
    <w:p w:rsidR="0066620F" w:rsidRPr="00A538B1" w:rsidRDefault="0066620F" w:rsidP="0066620F">
      <w:pPr>
        <w:pStyle w:val="ListParagraph"/>
        <w:tabs>
          <w:tab w:val="left" w:pos="8040"/>
        </w:tabs>
        <w:ind w:left="1080"/>
        <w:rPr>
          <w:b/>
          <w:color w:val="002060"/>
          <w:sz w:val="32"/>
          <w:szCs w:val="32"/>
          <w:u w:val="single"/>
        </w:rPr>
      </w:pPr>
    </w:p>
    <w:p w:rsidR="00DD23CD" w:rsidRPr="00A538B1" w:rsidRDefault="00190BE5" w:rsidP="00DD23CD">
      <w:pPr>
        <w:pStyle w:val="ListParagraph"/>
        <w:numPr>
          <w:ilvl w:val="0"/>
          <w:numId w:val="16"/>
        </w:numPr>
        <w:tabs>
          <w:tab w:val="left" w:pos="8040"/>
        </w:tabs>
        <w:rPr>
          <w:color w:val="auto"/>
          <w:sz w:val="30"/>
          <w:szCs w:val="30"/>
        </w:rPr>
      </w:pPr>
      <w:r w:rsidRPr="00A538B1">
        <w:rPr>
          <w:noProof/>
          <w:sz w:val="32"/>
          <w:szCs w:val="32"/>
          <w:lang w:eastAsia="fr-F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527050</wp:posOffset>
            </wp:positionV>
            <wp:extent cx="5949315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3CD" w:rsidRPr="00A538B1">
        <w:rPr>
          <w:color w:val="auto"/>
          <w:sz w:val="30"/>
          <w:szCs w:val="30"/>
        </w:rPr>
        <w:t>Diagramme de Gantt</w:t>
      </w:r>
    </w:p>
    <w:p w:rsidR="00DD23CD" w:rsidRPr="00A538B1" w:rsidRDefault="00DD23CD" w:rsidP="00DD23CD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DD23CD" w:rsidRPr="00A538B1" w:rsidRDefault="00190BE5" w:rsidP="00190BE5">
      <w:pPr>
        <w:tabs>
          <w:tab w:val="left" w:pos="2775"/>
        </w:tabs>
        <w:rPr>
          <w:sz w:val="28"/>
          <w:szCs w:val="28"/>
        </w:rPr>
      </w:pPr>
      <w:r w:rsidRPr="00A538B1">
        <w:rPr>
          <w:sz w:val="32"/>
          <w:szCs w:val="32"/>
        </w:rPr>
        <w:tab/>
      </w:r>
      <w:r w:rsidRPr="00A538B1">
        <w:rPr>
          <w:color w:val="auto"/>
          <w:sz w:val="28"/>
          <w:szCs w:val="28"/>
        </w:rPr>
        <w:t xml:space="preserve">Figure 2 </w:t>
      </w:r>
      <w:r w:rsidR="00975090" w:rsidRPr="00A538B1">
        <w:rPr>
          <w:color w:val="auto"/>
          <w:sz w:val="28"/>
          <w:szCs w:val="28"/>
        </w:rPr>
        <w:t>: Diagramme</w:t>
      </w:r>
      <w:r w:rsidRPr="00A538B1">
        <w:rPr>
          <w:color w:val="auto"/>
          <w:sz w:val="28"/>
          <w:szCs w:val="28"/>
        </w:rPr>
        <w:t xml:space="preserve"> de Gantt</w:t>
      </w:r>
    </w:p>
    <w:p w:rsidR="00DD23CD" w:rsidRPr="00484F90" w:rsidRDefault="00484F90" w:rsidP="00484F9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34F02" w:rsidRPr="00A538B1" w:rsidRDefault="00534F02" w:rsidP="00190BE5">
      <w:pPr>
        <w:pStyle w:val="IntenseQuote"/>
        <w:ind w:left="0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lastRenderedPageBreak/>
        <w:t>Cahier des charges</w:t>
      </w:r>
    </w:p>
    <w:p w:rsidR="00534F02" w:rsidRPr="00A538B1" w:rsidRDefault="00534F02" w:rsidP="00534F02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Etude de l’existant:</w:t>
      </w:r>
    </w:p>
    <w:p w:rsidR="00534F02" w:rsidRPr="00A538B1" w:rsidRDefault="00534F02" w:rsidP="00534F0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Après 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étudié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fonctionnement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actuel de la gestion des projets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dans la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société,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on a pu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une idée globale sur la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problématique,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gestion des projets se déroule via une application web qui présente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quelque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disfonctionnements.</w:t>
      </w:r>
    </w:p>
    <w:p w:rsidR="0091366B" w:rsidRPr="00A538B1" w:rsidRDefault="0091366B" w:rsidP="00534F02">
      <w:pPr>
        <w:rPr>
          <w:rFonts w:asciiTheme="majorHAnsi" w:hAnsiTheme="majorHAnsi"/>
          <w:color w:val="auto"/>
          <w:sz w:val="28"/>
          <w:szCs w:val="28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Critique de l’existent:</w:t>
      </w:r>
    </w:p>
    <w:p w:rsidR="0091366B" w:rsidRPr="00A538B1" w:rsidRDefault="0091366B" w:rsidP="0091366B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code source de l’application non accessible pour une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amé</w:t>
      </w:r>
      <w:r w:rsidRPr="00A538B1">
        <w:rPr>
          <w:rFonts w:asciiTheme="majorHAnsi" w:hAnsiTheme="majorHAnsi"/>
          <w:color w:val="auto"/>
          <w:sz w:val="28"/>
          <w:szCs w:val="28"/>
        </w:rPr>
        <w:t>lioration</w:t>
      </w: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difficulté de contrôler la réalisation des Taches de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</w:t>
      </w:r>
    </w:p>
    <w:p w:rsidR="00534F02" w:rsidRPr="00A538B1" w:rsidRDefault="001E7346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l’inaccessibilité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 xml:space="preserve"> de modifier des informations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comme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l’intervalle d</w:t>
      </w:r>
      <w:r w:rsidR="00975090">
        <w:rPr>
          <w:rFonts w:asciiTheme="majorHAnsi" w:hAnsiTheme="majorHAnsi"/>
          <w:color w:val="auto"/>
          <w:sz w:val="28"/>
          <w:szCs w:val="28"/>
        </w:rPr>
        <w:t>e temps des  projets et taches.</w:t>
      </w: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plateforme ne limite pas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tou</w:t>
      </w:r>
      <w:r w:rsidR="00975090">
        <w:rPr>
          <w:rFonts w:asciiTheme="majorHAnsi" w:hAnsiTheme="majorHAnsi"/>
          <w:color w:val="auto"/>
          <w:sz w:val="28"/>
          <w:szCs w:val="28"/>
        </w:rPr>
        <w:t>tes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les permissions d’accès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concernant des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actions face au rôle des utilisateurs.</w:t>
      </w:r>
    </w:p>
    <w:p w:rsidR="0091366B" w:rsidRPr="00A538B1" w:rsidRDefault="0091366B" w:rsidP="0091366B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91366B" w:rsidRPr="00A538B1" w:rsidRDefault="0091366B" w:rsidP="0091366B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Solution proposée:</w:t>
      </w:r>
    </w:p>
    <w:p w:rsidR="00E548EB" w:rsidRPr="00A538B1" w:rsidRDefault="00E548EB" w:rsidP="00E548EB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Afin de répondre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efficacement aux besoins de la société on propose le développement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 application web qui perfectionneras le processus de la gestion de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>s projets au sein de la société</w:t>
      </w:r>
      <w:r w:rsidRPr="00A538B1">
        <w:rPr>
          <w:rFonts w:asciiTheme="majorHAnsi" w:hAnsiTheme="majorHAnsi"/>
          <w:color w:val="auto"/>
          <w:sz w:val="28"/>
          <w:szCs w:val="28"/>
        </w:rPr>
        <w:t>,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gérant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 premier lieu les permissions accordés à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fonction de ses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rôles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attribués, et 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permettant un bon suivis des différents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projets et taches et personnels internes de la société. </w:t>
      </w:r>
    </w:p>
    <w:p w:rsidR="007365D9" w:rsidRPr="00484F90" w:rsidRDefault="00484F90" w:rsidP="00484F90">
      <w:pPr>
        <w:tabs>
          <w:tab w:val="left" w:pos="8040"/>
        </w:tabs>
        <w:rPr>
          <w:rFonts w:asciiTheme="majorHAnsi" w:hAnsiTheme="majorHAnsi"/>
          <w:color w:val="auto"/>
          <w:sz w:val="28"/>
          <w:szCs w:val="28"/>
        </w:rPr>
      </w:pPr>
      <w:r>
        <w:rPr>
          <w:rFonts w:asciiTheme="majorHAnsi" w:hAnsiTheme="majorHAnsi"/>
          <w:color w:val="auto"/>
          <w:sz w:val="28"/>
          <w:szCs w:val="28"/>
        </w:rPr>
        <w:br w:type="page"/>
      </w:r>
    </w:p>
    <w:p w:rsidR="00C71D82" w:rsidRPr="00A538B1" w:rsidRDefault="00C71D82" w:rsidP="007365D9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lastRenderedPageBreak/>
        <w:t>Analyse des besoins:</w:t>
      </w:r>
    </w:p>
    <w:p w:rsidR="00C71D82" w:rsidRPr="00A538B1" w:rsidRDefault="00C71D8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Objectif global :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sz w:val="28"/>
          <w:szCs w:val="28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  La plateforme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répondre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 premier lieu au besoin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principale de la société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de ses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Personnels, qui est le suivit de la réalisation des projets de la société.</w:t>
      </w:r>
    </w:p>
    <w:p w:rsidR="001534DE" w:rsidRPr="00A538B1" w:rsidRDefault="001534DE" w:rsidP="00FD7140">
      <w:pPr>
        <w:jc w:val="right"/>
        <w:rPr>
          <w:sz w:val="24"/>
          <w:szCs w:val="24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Et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deuxième lieu la clarté et la simplicité des interfaces 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rendant les outils et permissions accessibles et bien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déterminés aux utilisateurs de la plateforme.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Et puis pour 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traçabilité et un rapport en fin de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projet.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Objectifs</w:t>
      </w:r>
      <w:r w:rsidR="001E7346"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 xml:space="preserve"> </w:t>
      </w:r>
      <w:r w:rsidR="0077297D">
        <w:rPr>
          <w:rFonts w:asciiTheme="majorHAnsi" w:hAnsiTheme="majorHAnsi"/>
          <w:b/>
          <w:color w:val="548DD4" w:themeColor="text2" w:themeTint="99"/>
          <w:sz w:val="30"/>
          <w:szCs w:val="30"/>
        </w:rPr>
        <w:t>s</w:t>
      </w:r>
      <w:r w:rsidR="001E7346"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pécifiques</w:t>
      </w: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 :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Installation</w:t>
      </w:r>
      <w:r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 </w:t>
      </w:r>
      <w:r w:rsidR="00975090"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l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or</w:t>
      </w:r>
      <w:r w:rsidR="00975090">
        <w:rPr>
          <w:rFonts w:asciiTheme="majorHAnsi" w:hAnsiTheme="majorHAnsi"/>
          <w:color w:val="auto"/>
          <w:sz w:val="28"/>
          <w:szCs w:val="28"/>
        </w:rPr>
        <w:t>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la première authentification le premier utilisateur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enregistré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sera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l’Admin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l’application.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Authentification </w:t>
      </w:r>
      <w:r w:rsidR="00975090" w:rsidRPr="00A538B1">
        <w:rPr>
          <w:rFonts w:asciiTheme="majorHAnsi" w:hAnsiTheme="majorHAnsi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l’accès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à la plateforme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sécurisé par un login et mot de passe.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Les Permissions 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:</w:t>
      </w:r>
      <w:r w:rsidR="00903BE0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chaque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 aura des permissions bien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déterminées sur la plateforme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fonction de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son rôle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Gestion des Client </w:t>
      </w:r>
      <w:r w:rsidR="00975090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les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clients son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t </w:t>
      </w:r>
      <w:r w:rsidRPr="00A538B1">
        <w:rPr>
          <w:rFonts w:asciiTheme="majorHAnsi" w:hAnsiTheme="majorHAnsi"/>
          <w:color w:val="auto"/>
          <w:sz w:val="28"/>
          <w:szCs w:val="28"/>
        </w:rPr>
        <w:t>ajoutés et modifiés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supprimés par le Gérant de la société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l’Admin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C71D82" w:rsidRPr="00A538B1" w:rsidRDefault="00C71D82" w:rsidP="00C71D82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Gestion des Projets :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L’ajout des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Projets</w:t>
      </w:r>
      <w:r w:rsidR="00804F4C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pourra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effectué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par :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Admin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Gérant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Chef-Projet</w:t>
      </w:r>
      <w:r w:rsidRPr="00A538B1">
        <w:rPr>
          <w:rFonts w:asciiTheme="majorHAnsi" w:hAnsiTheme="majorHAnsi"/>
          <w:color w:val="auto"/>
          <w:sz w:val="28"/>
          <w:szCs w:val="28"/>
        </w:rPr>
        <w:t>. A l’aide d’un formulaire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déterminant :</w:t>
      </w:r>
    </w:p>
    <w:p w:rsidR="00C73B6E" w:rsidRPr="00A538B1" w:rsidRDefault="00C71D82" w:rsidP="001534DE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(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L’intitulé</w:t>
      </w:r>
      <w:r w:rsidR="0077297D">
        <w:rPr>
          <w:rFonts w:asciiTheme="majorHAnsi" w:hAnsiTheme="majorHAnsi"/>
          <w:color w:val="auto"/>
          <w:sz w:val="28"/>
          <w:szCs w:val="28"/>
        </w:rPr>
        <w:t xml:space="preserve"> du Projet, Description</w:t>
      </w:r>
      <w:r w:rsidRPr="00A538B1">
        <w:rPr>
          <w:rFonts w:asciiTheme="majorHAnsi" w:hAnsiTheme="majorHAnsi"/>
          <w:color w:val="auto"/>
          <w:sz w:val="28"/>
          <w:szCs w:val="28"/>
        </w:rPr>
        <w:t>,</w:t>
      </w:r>
      <w:r w:rsidR="0077297D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Client,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date limite</w:t>
      </w:r>
      <w:r w:rsidR="0077297D">
        <w:rPr>
          <w:rFonts w:asciiTheme="majorHAnsi" w:hAnsiTheme="majorHAnsi"/>
          <w:color w:val="auto"/>
          <w:sz w:val="28"/>
          <w:szCs w:val="28"/>
        </w:rPr>
        <w:t>,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77297D" w:rsidRPr="00A538B1">
        <w:rPr>
          <w:rFonts w:asciiTheme="majorHAnsi" w:hAnsiTheme="majorHAnsi"/>
          <w:color w:val="auto"/>
          <w:sz w:val="28"/>
          <w:szCs w:val="28"/>
        </w:rPr>
        <w:t>Déplacement, Tâches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, Chef de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</w:t>
      </w:r>
      <w:r w:rsidR="00975090" w:rsidRPr="00A538B1">
        <w:rPr>
          <w:rFonts w:asciiTheme="majorHAnsi" w:hAnsiTheme="majorHAnsi"/>
          <w:b/>
          <w:color w:val="auto"/>
          <w:sz w:val="28"/>
          <w:szCs w:val="28"/>
        </w:rPr>
        <w:t>, commentaire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</w:p>
    <w:p w:rsidR="00C71D82" w:rsidRPr="00484F90" w:rsidRDefault="00484F90" w:rsidP="00484F90">
      <w:pPr>
        <w:rPr>
          <w:rFonts w:asciiTheme="majorHAnsi" w:hAnsiTheme="majorHAnsi"/>
          <w:color w:val="auto"/>
          <w:sz w:val="24"/>
          <w:szCs w:val="24"/>
        </w:rPr>
      </w:pPr>
      <w:r>
        <w:rPr>
          <w:rFonts w:asciiTheme="majorHAnsi" w:hAnsiTheme="majorHAnsi"/>
          <w:color w:val="auto"/>
          <w:sz w:val="24"/>
          <w:szCs w:val="24"/>
        </w:rPr>
        <w:br w:type="page"/>
      </w:r>
    </w:p>
    <w:p w:rsidR="00C71D82" w:rsidRPr="00A538B1" w:rsidRDefault="00C71D82" w:rsidP="00804F4C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lastRenderedPageBreak/>
        <w:t>-L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 de Projet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Gérant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pourron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t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ajouter des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Taches</w:t>
      </w:r>
      <w:r w:rsidR="00804F4C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les attribuées   aux employés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choisis.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Chaque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par :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(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Description, Date de création,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Date limite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Intervenant, déroulement</w:t>
      </w:r>
      <w:r w:rsidRPr="00A538B1">
        <w:rPr>
          <w:rFonts w:asciiTheme="majorHAnsi" w:hAnsiTheme="majorHAnsi"/>
          <w:color w:val="auto"/>
          <w:sz w:val="28"/>
          <w:szCs w:val="28"/>
        </w:rPr>
        <w:t>(%), commentaire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Une discussion entre personnels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concernant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accessible  dans la plateforme.</w:t>
      </w:r>
    </w:p>
    <w:p w:rsidR="0066620F" w:rsidRPr="00A538B1" w:rsidRDefault="0066620F" w:rsidP="0066620F">
      <w:pPr>
        <w:jc w:val="right"/>
        <w:rPr>
          <w:rFonts w:asciiTheme="majorHAnsi" w:hAnsiTheme="majorHAnsi"/>
          <w:color w:val="auto"/>
          <w:sz w:val="24"/>
          <w:szCs w:val="24"/>
        </w:rPr>
      </w:pPr>
    </w:p>
    <w:p w:rsidR="00C71D82" w:rsidRPr="00A538B1" w:rsidRDefault="00C71D82" w:rsidP="00582996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L’état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 par défaut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encours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ce dernier pourra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modifié par l’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Employé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à état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fini</w:t>
      </w:r>
      <w:r w:rsidR="00585633"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, et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puis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validé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par le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Chef-Projet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non.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La date du début d’une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l’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h</w:t>
      </w:r>
      <w:r w:rsidRPr="00A538B1">
        <w:rPr>
          <w:rFonts w:asciiTheme="majorHAnsi" w:hAnsiTheme="majorHAnsi"/>
          <w:color w:val="auto"/>
          <w:sz w:val="28"/>
          <w:szCs w:val="28"/>
        </w:rPr>
        <w:t>ors de l’action</w:t>
      </w:r>
      <w:r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(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Start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 xml:space="preserve">- 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La date de fin de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automatiquement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spécifiée par la date actuelle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lors de la modifica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tion de l’état de la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tâche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à (tâ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fini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e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).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="00585633">
        <w:rPr>
          <w:rFonts w:asciiTheme="majorHAnsi" w:hAnsiTheme="majorHAnsi"/>
          <w:color w:val="auto"/>
          <w:sz w:val="28"/>
          <w:szCs w:val="28"/>
        </w:rPr>
        <w:t>le Projet p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ourra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défini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clos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par le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Gérant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l’Admin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Le déroulement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>Tâ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modifié par le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 de Projet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modifiant le pourcentage.</w:t>
      </w:r>
    </w:p>
    <w:p w:rsidR="00C71D82" w:rsidRPr="00A538B1" w:rsidRDefault="00C71D82" w:rsidP="00582996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date de fin de la dernière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tâche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(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 final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représente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date de fin de projet.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Un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calendrier de Projets sera accessible à tous les utilisateurs.</w:t>
      </w:r>
    </w:p>
    <w:p w:rsidR="00C71D82" w:rsidRPr="00A538B1" w:rsidRDefault="00C71D82" w:rsidP="00582996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Le rapport de chaque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pouvoir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généré et exporté sous format pdf par :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Admin, Gérant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ou Chef de Projet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262CAC" w:rsidRPr="00A538B1" w:rsidRDefault="00262CAC" w:rsidP="00262CAC">
      <w:pPr>
        <w:rPr>
          <w:rFonts w:ascii="Baskerville Old Face" w:hAnsi="Baskerville Old Face"/>
          <w:sz w:val="28"/>
          <w:szCs w:val="28"/>
        </w:rPr>
      </w:pPr>
    </w:p>
    <w:p w:rsidR="00C71D82" w:rsidRPr="00A538B1" w:rsidRDefault="00010CA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Identification des acteurs :</w:t>
      </w:r>
    </w:p>
    <w:p w:rsidR="00C73B6E" w:rsidRPr="00A538B1" w:rsidRDefault="00C73B6E" w:rsidP="00C73B6E">
      <w:pPr>
        <w:pStyle w:val="ListParagraph"/>
        <w:ind w:left="128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Les acteurs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utilisateurs de la plateforme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seront </w:t>
      </w:r>
      <w:r w:rsidRPr="00A538B1">
        <w:rPr>
          <w:rFonts w:asciiTheme="majorHAnsi" w:hAnsiTheme="majorHAnsi"/>
          <w:color w:val="auto"/>
          <w:sz w:val="28"/>
          <w:szCs w:val="28"/>
        </w:rPr>
        <w:t>définis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comme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suite :</w:t>
      </w:r>
    </w:p>
    <w:p w:rsidR="00C71D82" w:rsidRPr="00A538B1" w:rsidRDefault="00C71D82" w:rsidP="00585633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30"/>
          <w:szCs w:val="30"/>
        </w:rPr>
        <w:t>&gt;Admin </w:t>
      </w:r>
      <w:r w:rsidR="00585633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l’acteur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qui </w:t>
      </w:r>
      <w:r w:rsidR="00585633">
        <w:rPr>
          <w:rFonts w:asciiTheme="majorHAnsi" w:hAnsiTheme="majorHAnsi"/>
          <w:color w:val="auto"/>
          <w:sz w:val="28"/>
          <w:szCs w:val="28"/>
        </w:rPr>
        <w:t>a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toute les permissions sous la plateforme.</w:t>
      </w:r>
    </w:p>
    <w:p w:rsidR="00C73B6E" w:rsidRPr="00484F90" w:rsidRDefault="00484F90" w:rsidP="00484F90">
      <w:pPr>
        <w:rPr>
          <w:rFonts w:asciiTheme="majorHAnsi" w:hAnsiTheme="majorHAnsi"/>
          <w:color w:val="auto"/>
          <w:sz w:val="28"/>
          <w:szCs w:val="28"/>
        </w:rPr>
      </w:pPr>
      <w:r>
        <w:rPr>
          <w:rFonts w:asciiTheme="majorHAnsi" w:hAnsiTheme="majorHAnsi"/>
          <w:color w:val="auto"/>
          <w:sz w:val="28"/>
          <w:szCs w:val="28"/>
        </w:rPr>
        <w:br w:type="page"/>
      </w:r>
    </w:p>
    <w:p w:rsidR="00C71D82" w:rsidRPr="00A538B1" w:rsidRDefault="00C71D82" w:rsidP="00C71D8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lastRenderedPageBreak/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>Gérant</w:t>
      </w:r>
      <w:r w:rsidRPr="00A538B1">
        <w:rPr>
          <w:rFonts w:asciiTheme="majorHAnsi" w:hAnsiTheme="majorHAnsi"/>
          <w:color w:val="auto"/>
          <w:sz w:val="30"/>
          <w:szCs w:val="30"/>
        </w:rPr>
        <w:t> :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Gérant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directeur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général de la société</w:t>
      </w:r>
    </w:p>
    <w:p w:rsidR="00C71D82" w:rsidRPr="00A538B1" w:rsidRDefault="00066C8A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peut </w:t>
      </w:r>
      <w:r w:rsidR="00C71D82" w:rsidRPr="00A538B1">
        <w:rPr>
          <w:rFonts w:asciiTheme="majorHAnsi" w:hAnsiTheme="majorHAnsi"/>
          <w:color w:val="auto"/>
          <w:sz w:val="28"/>
          <w:szCs w:val="28"/>
        </w:rPr>
        <w:t>avoir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C71D82" w:rsidRPr="00A538B1">
        <w:rPr>
          <w:rFonts w:asciiTheme="majorHAnsi" w:hAnsiTheme="majorHAnsi"/>
          <w:color w:val="auto"/>
          <w:sz w:val="28"/>
          <w:szCs w:val="28"/>
        </w:rPr>
        <w:t>l’accès à la liste des Projets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peut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 a le droit d’ajouter des Projets et spécifier le Chef de Projet.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déroulement des Projets et leurs Taches.</w:t>
      </w:r>
    </w:p>
    <w:p w:rsidR="00C71D82" w:rsidRPr="00A538B1" w:rsidRDefault="00C71D82" w:rsidP="00CB648E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aussi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gérer les utilisateurs de la plateforme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leur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attribuant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retirant des rôles.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Générer le Rapport d’un projet. </w:t>
      </w:r>
    </w:p>
    <w:p w:rsidR="00C71D82" w:rsidRPr="00A538B1" w:rsidRDefault="00C71D82" w:rsidP="00C71D82">
      <w:pPr>
        <w:pStyle w:val="ListParagraph"/>
        <w:ind w:left="1275"/>
        <w:rPr>
          <w:rFonts w:asciiTheme="majorHAnsi" w:hAnsiTheme="majorHAnsi"/>
          <w:sz w:val="28"/>
          <w:szCs w:val="28"/>
        </w:rPr>
      </w:pPr>
    </w:p>
    <w:p w:rsidR="0066620F" w:rsidRPr="00A538B1" w:rsidRDefault="0066620F" w:rsidP="00C73B6E">
      <w:pPr>
        <w:rPr>
          <w:color w:val="auto"/>
          <w:sz w:val="24"/>
          <w:szCs w:val="24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40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 xml:space="preserve">Chef de Projet </w:t>
      </w:r>
      <w:r w:rsidR="00585633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c’est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responsable d’un projet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travaillent un nombre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d’employés.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il a la possibilité de voir les Projets qui supervise et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</w:t>
      </w:r>
      <w:r w:rsidR="00585633">
        <w:rPr>
          <w:rFonts w:asciiTheme="majorHAnsi" w:hAnsiTheme="majorHAnsi"/>
          <w:color w:val="auto"/>
          <w:sz w:val="28"/>
          <w:szCs w:val="28"/>
        </w:rPr>
        <w:t>ou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les autres projets,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gérer les Taches dans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projets.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Générer le rapport d’un projet.</w:t>
      </w:r>
    </w:p>
    <w:p w:rsidR="00C71D82" w:rsidRPr="00A538B1" w:rsidRDefault="00C71D82" w:rsidP="00C71D82">
      <w:pPr>
        <w:pStyle w:val="ListParagraph"/>
        <w:ind w:left="1275"/>
        <w:rPr>
          <w:rFonts w:asciiTheme="majorHAnsi" w:hAnsiTheme="majorHAnsi"/>
          <w:color w:val="auto"/>
          <w:sz w:val="28"/>
          <w:szCs w:val="28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40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>Employé </w:t>
      </w:r>
      <w:r w:rsidR="005C3112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 xml:space="preserve"> ce</w:t>
      </w:r>
      <w:r w:rsidRPr="00A538B1">
        <w:rPr>
          <w:rFonts w:asciiTheme="majorHAnsi" w:hAnsiTheme="majorHAnsi"/>
          <w:color w:val="auto"/>
          <w:sz w:val="28"/>
          <w:szCs w:val="28"/>
        </w:rPr>
        <w:t>-sont les autres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employés qui travaillent au sein de la société</w:t>
      </w:r>
    </w:p>
    <w:p w:rsidR="00C71D82" w:rsidRPr="00A538B1" w:rsidRDefault="00C71D82" w:rsidP="00C71D82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répondre aux demandes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reçues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e leurs Supérieurs à partir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des notifications.</w:t>
      </w:r>
    </w:p>
    <w:p w:rsidR="00C71D82" w:rsidRPr="00A538B1" w:rsidRDefault="00C71D82" w:rsidP="00CB648E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doivent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effectuer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leurs 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â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ches si on les a attribuées et 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marqué la fin de la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fois finis.</w:t>
      </w:r>
    </w:p>
    <w:p w:rsidR="00DD23CD" w:rsidRPr="00484F90" w:rsidRDefault="00484F90" w:rsidP="00484F90">
      <w:pPr>
        <w:pStyle w:val="ListParagraph"/>
        <w:ind w:left="927"/>
        <w:rPr>
          <w:rFonts w:asciiTheme="majorHAnsi" w:hAnsiTheme="majorHAnsi"/>
          <w:color w:val="auto"/>
          <w:sz w:val="24"/>
          <w:szCs w:val="24"/>
        </w:rPr>
      </w:pPr>
      <w:r>
        <w:rPr>
          <w:rFonts w:asciiTheme="majorHAnsi" w:hAnsiTheme="majorHAnsi"/>
          <w:color w:val="auto"/>
          <w:sz w:val="24"/>
          <w:szCs w:val="24"/>
        </w:rPr>
        <w:br w:type="page"/>
      </w:r>
    </w:p>
    <w:p w:rsidR="00CE6819" w:rsidRPr="00A538B1" w:rsidRDefault="00CE6819" w:rsidP="00CE6819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lastRenderedPageBreak/>
        <w:t>Conception</w:t>
      </w:r>
    </w:p>
    <w:p w:rsidR="00CE6819" w:rsidRPr="00A538B1" w:rsidRDefault="00CE6819" w:rsidP="00CE6819"/>
    <w:p w:rsidR="00CE6819" w:rsidRPr="00A538B1" w:rsidRDefault="00986BD8" w:rsidP="006B0BC4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Introduction</w:t>
      </w:r>
      <w:r w:rsidR="00CE6819" w:rsidRPr="00A538B1">
        <w:rPr>
          <w:b/>
          <w:color w:val="002060"/>
          <w:sz w:val="32"/>
          <w:szCs w:val="32"/>
          <w:u w:val="single"/>
        </w:rPr>
        <w:t>:</w:t>
      </w:r>
    </w:p>
    <w:p w:rsidR="00CE6819" w:rsidRPr="00A538B1" w:rsidRDefault="00986BD8" w:rsidP="002675C0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 Partie Conception est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 phase importante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dans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notre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 dont nous avons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entamé et représenter par des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diagrammes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MERISE et d’UML</w:t>
      </w:r>
    </w:p>
    <w:p w:rsidR="00CE6819" w:rsidRPr="00A538B1" w:rsidRDefault="00CE6819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>'</w:t>
      </w:r>
      <w:r w:rsidRPr="00A538B1">
        <w:rPr>
          <w:rFonts w:asciiTheme="majorHAnsi" w:hAnsiTheme="majorHAnsi"/>
          <w:color w:val="auto"/>
          <w:sz w:val="28"/>
          <w:szCs w:val="28"/>
        </w:rPr>
        <w:t>agit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d’une repré</w:t>
      </w:r>
      <w:r w:rsidRPr="00A538B1">
        <w:rPr>
          <w:rFonts w:asciiTheme="majorHAnsi" w:hAnsiTheme="majorHAnsi"/>
          <w:color w:val="auto"/>
          <w:sz w:val="28"/>
          <w:szCs w:val="28"/>
        </w:rPr>
        <w:t>sentation graphique des données et des liens qui existent entre chacune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d’entre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elles.</w:t>
      </w:r>
    </w:p>
    <w:p w:rsidR="00CE6819" w:rsidRPr="00A538B1" w:rsidRDefault="009D7659" w:rsidP="00CE6819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Méthode MERISE:</w:t>
      </w:r>
    </w:p>
    <w:p w:rsidR="00C73B6E" w:rsidRPr="00A538B1" w:rsidRDefault="00C73B6E" w:rsidP="00C73B6E">
      <w:pPr>
        <w:pStyle w:val="ListParagraph"/>
        <w:tabs>
          <w:tab w:val="left" w:pos="8040"/>
        </w:tabs>
        <w:ind w:left="1080"/>
        <w:rPr>
          <w:b/>
          <w:color w:val="002060"/>
          <w:sz w:val="32"/>
          <w:szCs w:val="32"/>
          <w:u w:val="single"/>
        </w:rPr>
      </w:pPr>
    </w:p>
    <w:p w:rsidR="00CE6819" w:rsidRPr="00A538B1" w:rsidRDefault="00CE6819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F</w:t>
      </w:r>
      <w:r w:rsidR="00190BE5" w:rsidRPr="00A538B1">
        <w:rPr>
          <w:rFonts w:asciiTheme="majorHAnsi" w:hAnsiTheme="majorHAnsi"/>
          <w:color w:val="auto"/>
          <w:sz w:val="28"/>
          <w:szCs w:val="28"/>
        </w:rPr>
        <w:t>igure 3</w:t>
      </w:r>
      <w:r w:rsidRPr="00A538B1">
        <w:rPr>
          <w:rFonts w:asciiTheme="majorHAnsi" w:hAnsiTheme="majorHAnsi"/>
          <w:color w:val="auto"/>
          <w:sz w:val="28"/>
          <w:szCs w:val="28"/>
        </w:rPr>
        <w:t>: Model Conceptuel de Données</w:t>
      </w:r>
    </w:p>
    <w:p w:rsidR="00997E66" w:rsidRPr="00A538B1" w:rsidRDefault="00997E66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noProof/>
          <w:color w:val="auto"/>
          <w:sz w:val="28"/>
          <w:szCs w:val="28"/>
          <w:lang w:eastAsia="fr-FR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20105" cy="4008120"/>
            <wp:effectExtent l="0" t="0" r="4445" b="0"/>
            <wp:wrapTight wrapText="bothSides">
              <wp:wrapPolygon edited="0">
                <wp:start x="0" y="0"/>
                <wp:lineTo x="0" y="21456"/>
                <wp:lineTo x="21547" y="21456"/>
                <wp:lineTo x="21547" y="0"/>
                <wp:lineTo x="0" y="0"/>
              </wp:wrapPolygon>
            </wp:wrapTight>
            <wp:docPr id="10" name="Image 10" descr="C:\Users\emsi-pc\Pictures\MCD_gestion_proj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si-pc\Pictures\MCD_gestion_proje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" r="3778" b="6367"/>
                    <a:stretch/>
                  </pic:blipFill>
                  <pic:spPr bwMode="auto">
                    <a:xfrm>
                      <a:off x="0" y="0"/>
                      <a:ext cx="592010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3B6E" w:rsidRPr="00484F90" w:rsidRDefault="00484F90" w:rsidP="00484F90">
      <w:pPr>
        <w:tabs>
          <w:tab w:val="left" w:pos="8256"/>
        </w:tabs>
        <w:rPr>
          <w:rFonts w:asciiTheme="majorHAnsi" w:hAnsiTheme="majorHAnsi"/>
          <w:color w:val="auto"/>
          <w:sz w:val="28"/>
          <w:szCs w:val="28"/>
        </w:rPr>
      </w:pPr>
      <w:r>
        <w:rPr>
          <w:rFonts w:asciiTheme="majorHAnsi" w:hAnsiTheme="majorHAnsi"/>
          <w:color w:val="auto"/>
          <w:sz w:val="28"/>
          <w:szCs w:val="28"/>
        </w:rPr>
        <w:br w:type="page"/>
      </w:r>
    </w:p>
    <w:p w:rsidR="00CE6819" w:rsidRPr="00A538B1" w:rsidRDefault="0078300D" w:rsidP="00D14DEE">
      <w:pPr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lastRenderedPageBreak/>
        <w:t xml:space="preserve">Figure </w:t>
      </w:r>
      <w:r w:rsidR="00190BE5" w:rsidRPr="00A538B1">
        <w:rPr>
          <w:rFonts w:ascii="Constantia" w:hAnsi="Constantia"/>
          <w:color w:val="auto"/>
          <w:sz w:val="26"/>
          <w:szCs w:val="26"/>
        </w:rPr>
        <w:t>4</w:t>
      </w:r>
      <w:r w:rsidR="005C3112" w:rsidRPr="00A538B1">
        <w:rPr>
          <w:rFonts w:ascii="Constantia" w:hAnsi="Constantia"/>
          <w:color w:val="auto"/>
          <w:sz w:val="26"/>
          <w:szCs w:val="26"/>
        </w:rPr>
        <w:t>: Modèle</w:t>
      </w:r>
      <w:r w:rsidR="002675C0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Logique de données</w:t>
      </w:r>
    </w:p>
    <w:p w:rsidR="00C73B6E" w:rsidRPr="00A538B1" w:rsidRDefault="00C73B6E" w:rsidP="00D14DEE">
      <w:pPr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610552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66" y="21498"/>
                <wp:lineTo x="21566" y="0"/>
                <wp:lineTo x="0" y="0"/>
              </wp:wrapPolygon>
            </wp:wrapTight>
            <wp:docPr id="11" name="Image 11" descr="C:\Users\emsi-pc\Pictures\MLD_gestion_proj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si-pc\Pictures\MLD_gestion_proje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" t="4544" r="2848" b="5279"/>
                    <a:stretch/>
                  </pic:blipFill>
                  <pic:spPr bwMode="auto">
                    <a:xfrm>
                      <a:off x="0" y="0"/>
                      <a:ext cx="6105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7E66" w:rsidRPr="00484F90" w:rsidRDefault="00484F90" w:rsidP="00484F90">
      <w:pPr>
        <w:tabs>
          <w:tab w:val="left" w:pos="8040"/>
        </w:tabs>
        <w:rPr>
          <w:rFonts w:asciiTheme="majorHAnsi" w:hAnsiTheme="majorHAnsi"/>
          <w:color w:val="auto"/>
          <w:sz w:val="28"/>
          <w:szCs w:val="28"/>
        </w:rPr>
      </w:pPr>
      <w:r>
        <w:rPr>
          <w:rFonts w:asciiTheme="majorHAnsi" w:hAnsiTheme="majorHAnsi"/>
          <w:color w:val="auto"/>
          <w:sz w:val="28"/>
          <w:szCs w:val="28"/>
        </w:rPr>
        <w:br w:type="page"/>
      </w:r>
    </w:p>
    <w:p w:rsidR="00D14DEE" w:rsidRPr="00A538B1" w:rsidRDefault="00D14DEE" w:rsidP="00D14DEE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lastRenderedPageBreak/>
        <w:t>Méthode</w:t>
      </w:r>
      <w:r w:rsidR="007B4AD4" w:rsidRPr="00A538B1">
        <w:rPr>
          <w:b/>
          <w:color w:val="002060"/>
          <w:sz w:val="32"/>
          <w:szCs w:val="32"/>
          <w:u w:val="single"/>
        </w:rPr>
        <w:t xml:space="preserve"> </w:t>
      </w:r>
      <w:r w:rsidR="00EE3865" w:rsidRPr="00A538B1">
        <w:rPr>
          <w:b/>
          <w:color w:val="002060"/>
          <w:sz w:val="32"/>
          <w:szCs w:val="32"/>
          <w:u w:val="single"/>
        </w:rPr>
        <w:t>UML</w:t>
      </w:r>
      <w:r w:rsidRPr="00A538B1">
        <w:rPr>
          <w:b/>
          <w:color w:val="002060"/>
          <w:sz w:val="32"/>
          <w:szCs w:val="32"/>
          <w:u w:val="single"/>
        </w:rPr>
        <w:t>:</w:t>
      </w:r>
    </w:p>
    <w:p w:rsidR="00997E66" w:rsidRPr="00A538B1" w:rsidRDefault="00997E66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1096010</wp:posOffset>
            </wp:positionV>
            <wp:extent cx="5886450" cy="4419600"/>
            <wp:effectExtent l="0" t="0" r="0" b="0"/>
            <wp:wrapSquare wrapText="bothSides"/>
            <wp:docPr id="12" name="Image 12" descr="C:\Users\emsi-pc\Pictures\Diagramme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si-pc\Pictures\Diagramme de class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r="2894"/>
                    <a:stretch/>
                  </pic:blipFill>
                  <pic:spPr bwMode="auto"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BE5" w:rsidRPr="00A538B1">
        <w:rPr>
          <w:rFonts w:ascii="Constantia" w:hAnsi="Constantia"/>
          <w:color w:val="auto"/>
          <w:sz w:val="26"/>
          <w:szCs w:val="26"/>
        </w:rPr>
        <w:t>Figure 5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C3112" w:rsidRPr="00A538B1">
        <w:rPr>
          <w:rFonts w:ascii="Constantia" w:hAnsi="Constantia"/>
          <w:color w:val="auto"/>
          <w:sz w:val="26"/>
          <w:szCs w:val="26"/>
        </w:rPr>
        <w:t>: Diagramme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de classe</w:t>
      </w: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C73B6E" w:rsidRPr="00484F90" w:rsidRDefault="00484F90" w:rsidP="00484F90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>
        <w:rPr>
          <w:rFonts w:ascii="Constantia" w:hAnsi="Constantia"/>
          <w:color w:val="auto"/>
          <w:sz w:val="26"/>
          <w:szCs w:val="26"/>
        </w:rPr>
        <w:br w:type="page"/>
      </w:r>
    </w:p>
    <w:p w:rsidR="00DD38F2" w:rsidRPr="00A538B1" w:rsidRDefault="00190BE5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lastRenderedPageBreak/>
        <w:t>Figure 6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: </w:t>
      </w:r>
      <w:r w:rsidR="00CE6819" w:rsidRPr="00A538B1">
        <w:rPr>
          <w:rFonts w:ascii="Constantia" w:hAnsi="Constantia"/>
          <w:color w:val="auto"/>
          <w:sz w:val="26"/>
          <w:szCs w:val="26"/>
        </w:rPr>
        <w:t>Diagramme de cas</w:t>
      </w:r>
      <w:r w:rsidR="00F81A5E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d’utilisation</w:t>
      </w:r>
    </w:p>
    <w:p w:rsidR="00DD38F2" w:rsidRPr="00A538B1" w:rsidRDefault="00DD38F2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CE6819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inline distT="0" distB="0" distL="0" distR="0">
            <wp:extent cx="5457825" cy="4424283"/>
            <wp:effectExtent l="0" t="0" r="0" b="0"/>
            <wp:docPr id="13" name="Image 13" descr="C:\Users\emsi-pc\Pictures\Diagrame de cas d'utilis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si-pc\Pictures\Diagrame de cas d'utilisa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2" b="3937"/>
                    <a:stretch/>
                  </pic:blipFill>
                  <pic:spPr bwMode="auto">
                    <a:xfrm>
                      <a:off x="0" y="0"/>
                      <a:ext cx="5457825" cy="44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F90" w:rsidRDefault="00484F90" w:rsidP="000F2E25">
      <w:pPr>
        <w:tabs>
          <w:tab w:val="left" w:pos="8100"/>
        </w:tabs>
        <w:rPr>
          <w:rFonts w:ascii="Constantia" w:hAnsi="Constantia"/>
          <w:color w:val="auto"/>
          <w:sz w:val="24"/>
          <w:szCs w:val="24"/>
        </w:rPr>
      </w:pPr>
      <w:r>
        <w:rPr>
          <w:rFonts w:ascii="Constantia" w:hAnsi="Constantia"/>
          <w:color w:val="auto"/>
          <w:sz w:val="24"/>
          <w:szCs w:val="24"/>
        </w:rPr>
        <w:br w:type="page"/>
      </w:r>
    </w:p>
    <w:p w:rsidR="00DD23CD" w:rsidRPr="00A538B1" w:rsidRDefault="00484F90" w:rsidP="00484F90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3369502</wp:posOffset>
                </wp:positionH>
                <wp:positionV relativeFrom="paragraph">
                  <wp:posOffset>2605414</wp:posOffset>
                </wp:positionV>
                <wp:extent cx="1628384" cy="3482235"/>
                <wp:effectExtent l="0" t="0" r="848360" b="80645"/>
                <wp:wrapNone/>
                <wp:docPr id="19" name="Connecteur en ar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8384" cy="3482235"/>
                        </a:xfrm>
                        <a:prstGeom prst="curvedConnector3">
                          <a:avLst>
                            <a:gd name="adj1" fmla="val 15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6B43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rc 19" o:spid="_x0000_s1026" type="#_x0000_t38" style="position:absolute;margin-left:265.3pt;margin-top:205.15pt;width:128.2pt;height:274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" adj="32400" strokecolor="#bc4542 [3045]" strokeweight="1.5pt">
                <v:stroke endarrow="block"/>
                <o:lock v:ext="edit" shapetype="f"/>
              </v:shape>
            </w:pict>
          </mc:Fallback>
        </mc:AlternateContent>
      </w:r>
      <w:r w:rsidRPr="00A538B1"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270110</wp:posOffset>
            </wp:positionV>
            <wp:extent cx="5902325" cy="4953000"/>
            <wp:effectExtent l="0" t="0" r="3175" b="0"/>
            <wp:wrapTopAndBottom/>
            <wp:docPr id="14" name="Image 14" descr="C:\Users\emsi-pc\Pictures\Diagramme d'activit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si-pc\Pictures\Diagramme d'activité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4"/>
                    <a:stretch/>
                  </pic:blipFill>
                  <pic:spPr bwMode="auto">
                    <a:xfrm>
                      <a:off x="0" y="0"/>
                      <a:ext cx="5902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3229">
        <w:rPr>
          <w:noProof/>
          <w:color w:val="auto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2600325</wp:posOffset>
                </wp:positionV>
                <wp:extent cx="142875" cy="114300"/>
                <wp:effectExtent l="0" t="0" r="28575" b="19050"/>
                <wp:wrapNone/>
                <wp:docPr id="17" name="Ellips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114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13FBF" id="Ellipse 17" o:spid="_x0000_s1026" style="position:absolute;margin-left:259.45pt;margin-top:204.75pt;width:11.25pt;height: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" filled="f" strokecolor="#c0504d [3205]" strokeweight="2pt">
                <v:path arrowok="t"/>
              </v:oval>
            </w:pict>
          </mc:Fallback>
        </mc:AlternateContent>
      </w:r>
      <w:r w:rsidR="00190BE5" w:rsidRPr="00A538B1">
        <w:rPr>
          <w:rFonts w:ascii="Constantia" w:hAnsi="Constantia"/>
          <w:color w:val="auto"/>
          <w:sz w:val="26"/>
          <w:szCs w:val="26"/>
        </w:rPr>
        <w:t>Figure 7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C3112" w:rsidRPr="00A538B1">
        <w:rPr>
          <w:rFonts w:ascii="Constantia" w:hAnsi="Constantia"/>
          <w:color w:val="auto"/>
          <w:sz w:val="26"/>
          <w:szCs w:val="26"/>
        </w:rPr>
        <w:t>: Diagramme</w:t>
      </w:r>
      <w:r w:rsidR="00F81A5E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d’activité</w:t>
      </w:r>
    </w:p>
    <w:p w:rsidR="00DD23CD" w:rsidRPr="00A538B1" w:rsidRDefault="00484F90" w:rsidP="00484F90">
      <w:pPr>
        <w:tabs>
          <w:tab w:val="left" w:pos="8100"/>
        </w:tabs>
        <w:rPr>
          <w:color w:val="auto"/>
          <w:sz w:val="24"/>
          <w:szCs w:val="24"/>
        </w:rPr>
      </w:pPr>
      <w:r w:rsidRPr="00A538B1"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5065621</wp:posOffset>
            </wp:positionV>
            <wp:extent cx="5372100" cy="1876425"/>
            <wp:effectExtent l="0" t="0" r="0" b="952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3" b="10373"/>
                    <a:stretch/>
                  </pic:blipFill>
                  <pic:spPr bwMode="auto"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84F90" w:rsidRDefault="00484F90" w:rsidP="00484F90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D24E1B" w:rsidRPr="00A538B1" w:rsidRDefault="00D24E1B" w:rsidP="00484F90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4C4BC0" w:rsidRPr="00A538B1" w:rsidRDefault="00DD38F2" w:rsidP="00484F90">
      <w:pPr>
        <w:pStyle w:val="IntenseQuote"/>
        <w:ind w:left="0"/>
        <w:rPr>
          <w:b w:val="0"/>
          <w:i w:val="0"/>
          <w:sz w:val="40"/>
          <w:szCs w:val="40"/>
        </w:rPr>
      </w:pPr>
      <w:r w:rsidRPr="00A538B1">
        <w:rPr>
          <w:color w:val="auto"/>
          <w:sz w:val="24"/>
          <w:szCs w:val="24"/>
        </w:rPr>
        <w:tab/>
      </w:r>
      <w:r w:rsidR="004C4BC0" w:rsidRPr="00A538B1">
        <w:rPr>
          <w:b w:val="0"/>
          <w:i w:val="0"/>
          <w:sz w:val="40"/>
          <w:szCs w:val="40"/>
        </w:rPr>
        <w:t>Réalisation</w:t>
      </w:r>
    </w:p>
    <w:p w:rsidR="004C4BC0" w:rsidRPr="00A538B1" w:rsidRDefault="004C4BC0" w:rsidP="004C4BC0">
      <w:pPr>
        <w:pStyle w:val="ListParagraph"/>
        <w:numPr>
          <w:ilvl w:val="0"/>
          <w:numId w:val="3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Environnement de travail</w:t>
      </w:r>
    </w:p>
    <w:p w:rsidR="00BD0E1B" w:rsidRPr="00A538B1" w:rsidRDefault="00BD0E1B" w:rsidP="00F81A5E">
      <w:pPr>
        <w:ind w:left="720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L’environnement d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e travail représente le serveur </w:t>
      </w:r>
      <w:r w:rsidRPr="00A538B1">
        <w:rPr>
          <w:rFonts w:asciiTheme="majorHAnsi" w:hAnsiTheme="majorHAnsi"/>
          <w:color w:val="auto"/>
          <w:sz w:val="28"/>
          <w:szCs w:val="28"/>
        </w:rPr>
        <w:t>(apache,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php,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mysql)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XAMP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BD0E1B" w:rsidRPr="00A538B1" w:rsidRDefault="00BD0E1B" w:rsidP="00BD0E1B">
      <w:pPr>
        <w:ind w:left="720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L’application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Github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a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été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aussi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utilisée pour nous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faciliter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partage du code. </w:t>
      </w:r>
    </w:p>
    <w:p w:rsidR="004C4BC0" w:rsidRPr="00A538B1" w:rsidRDefault="00BD0E1B" w:rsidP="00BD0E1B">
      <w:pPr>
        <w:tabs>
          <w:tab w:val="left" w:pos="8040"/>
        </w:tabs>
        <w:ind w:left="720"/>
        <w:rPr>
          <w:b/>
          <w:color w:val="auto"/>
          <w:sz w:val="32"/>
          <w:szCs w:val="32"/>
          <w:u w:val="single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   Le développement de cette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plateforme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sera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effectué sous le Framework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Laravel 5.6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avec le langage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PHP</w:t>
      </w:r>
      <w:r w:rsidR="00F81A5E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le langage de balises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HTML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un peux du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jQuery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.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Pour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structure et le design de la plateforme, ils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seront développés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par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CSS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</w:t>
      </w:r>
      <w:r w:rsidR="00F81A5E" w:rsidRPr="00A538B1">
        <w:rPr>
          <w:rFonts w:asciiTheme="majorHAnsi" w:hAnsiTheme="majorHAnsi"/>
          <w:b/>
          <w:color w:val="auto"/>
          <w:sz w:val="28"/>
          <w:szCs w:val="28"/>
        </w:rPr>
        <w:t>Bootstra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p.</w:t>
      </w:r>
    </w:p>
    <w:p w:rsidR="004C4BC0" w:rsidRPr="00A538B1" w:rsidRDefault="004C4BC0" w:rsidP="004C4BC0">
      <w:pPr>
        <w:tabs>
          <w:tab w:val="left" w:pos="8040"/>
        </w:tabs>
        <w:rPr>
          <w:b/>
          <w:color w:val="auto"/>
          <w:sz w:val="32"/>
          <w:szCs w:val="32"/>
          <w:u w:val="single"/>
        </w:rPr>
      </w:pPr>
    </w:p>
    <w:p w:rsidR="004C4BC0" w:rsidRPr="00A538B1" w:rsidRDefault="004C4BC0" w:rsidP="00953637">
      <w:pPr>
        <w:pStyle w:val="ListParagraph"/>
        <w:numPr>
          <w:ilvl w:val="0"/>
          <w:numId w:val="3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Les interfaces:</w:t>
      </w:r>
    </w:p>
    <w:p w:rsidR="00FD7140" w:rsidRPr="00D570CD" w:rsidRDefault="00FD7140" w:rsidP="00FD7140">
      <w:pPr>
        <w:pStyle w:val="ListParagraph"/>
        <w:numPr>
          <w:ilvl w:val="0"/>
          <w:numId w:val="35"/>
        </w:numPr>
        <w:tabs>
          <w:tab w:val="left" w:pos="8040"/>
        </w:tabs>
        <w:rPr>
          <w:color w:val="auto"/>
          <w:sz w:val="32"/>
          <w:szCs w:val="32"/>
        </w:rPr>
      </w:pPr>
      <w:r w:rsidRPr="00A538B1">
        <w:rPr>
          <w:b/>
          <w:color w:val="auto"/>
          <w:sz w:val="30"/>
          <w:szCs w:val="30"/>
        </w:rPr>
        <w:t xml:space="preserve">Page d’installation </w:t>
      </w:r>
      <w:r w:rsidR="00EA1667" w:rsidRPr="00A538B1">
        <w:rPr>
          <w:b/>
          <w:color w:val="auto"/>
          <w:sz w:val="30"/>
          <w:szCs w:val="30"/>
        </w:rPr>
        <w:t>:</w:t>
      </w:r>
      <w:r w:rsidR="00EA1667" w:rsidRPr="00A538B1">
        <w:rPr>
          <w:color w:val="auto"/>
          <w:sz w:val="28"/>
          <w:szCs w:val="28"/>
        </w:rPr>
        <w:t xml:space="preserve"> apparait</w:t>
      </w:r>
      <w:r w:rsidR="00F81A5E" w:rsidRPr="00A538B1">
        <w:rPr>
          <w:color w:val="auto"/>
          <w:sz w:val="28"/>
          <w:szCs w:val="28"/>
        </w:rPr>
        <w:t xml:space="preserve"> </w:t>
      </w:r>
      <w:r w:rsidR="00953637" w:rsidRPr="00A538B1">
        <w:rPr>
          <w:color w:val="auto"/>
          <w:sz w:val="28"/>
          <w:szCs w:val="28"/>
        </w:rPr>
        <w:t xml:space="preserve">lors du </w:t>
      </w:r>
      <w:r w:rsidRPr="00A538B1">
        <w:rPr>
          <w:color w:val="auto"/>
          <w:sz w:val="28"/>
          <w:szCs w:val="28"/>
        </w:rPr>
        <w:t xml:space="preserve">premier </w:t>
      </w:r>
      <w:r w:rsidR="00C203AC" w:rsidRPr="00A538B1">
        <w:rPr>
          <w:color w:val="auto"/>
          <w:sz w:val="28"/>
          <w:szCs w:val="28"/>
        </w:rPr>
        <w:t xml:space="preserve">accès à </w:t>
      </w:r>
      <w:r w:rsidR="00953637" w:rsidRPr="00A538B1">
        <w:rPr>
          <w:color w:val="auto"/>
          <w:sz w:val="28"/>
          <w:szCs w:val="28"/>
        </w:rPr>
        <w:t xml:space="preserve">l’application, </w:t>
      </w:r>
      <w:r w:rsidR="00C203AC" w:rsidRPr="00A538B1">
        <w:rPr>
          <w:color w:val="auto"/>
          <w:sz w:val="28"/>
          <w:szCs w:val="28"/>
        </w:rPr>
        <w:t>l’Admin</w:t>
      </w:r>
      <w:r w:rsidR="00F81A5E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doit</w:t>
      </w:r>
      <w:r w:rsidR="00F81A5E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créer son compte.</w:t>
      </w:r>
    </w:p>
    <w:p w:rsidR="00D570CD" w:rsidRPr="00D570CD" w:rsidRDefault="00D570CD" w:rsidP="00D570CD">
      <w:pPr>
        <w:tabs>
          <w:tab w:val="left" w:pos="8040"/>
        </w:tabs>
        <w:rPr>
          <w:color w:val="auto"/>
          <w:sz w:val="32"/>
          <w:szCs w:val="32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4656" behindDoc="0" locked="0" layoutInCell="1" allowOverlap="1" wp14:anchorId="57457343" wp14:editId="1E63B107">
            <wp:simplePos x="0" y="0"/>
            <wp:positionH relativeFrom="margin">
              <wp:posOffset>-240196</wp:posOffset>
            </wp:positionH>
            <wp:positionV relativeFrom="paragraph">
              <wp:posOffset>246021</wp:posOffset>
            </wp:positionV>
            <wp:extent cx="6464935" cy="31470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 regi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tantia" w:hAnsi="Constantia"/>
          <w:color w:val="auto"/>
          <w:sz w:val="26"/>
          <w:szCs w:val="26"/>
        </w:rPr>
        <w:t>Figure 8</w:t>
      </w:r>
      <w:r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>
        <w:rPr>
          <w:rFonts w:ascii="Constantia" w:hAnsi="Constantia"/>
          <w:color w:val="auto"/>
          <w:sz w:val="26"/>
          <w:szCs w:val="26"/>
        </w:rPr>
        <w:t>Page d’installation :</w:t>
      </w:r>
    </w:p>
    <w:p w:rsidR="00D7668D" w:rsidRPr="00484F90" w:rsidRDefault="00484F90" w:rsidP="00484F90">
      <w:pPr>
        <w:tabs>
          <w:tab w:val="left" w:pos="3705"/>
          <w:tab w:val="left" w:pos="8100"/>
        </w:tabs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D7668D" w:rsidRPr="00D570CD" w:rsidRDefault="00D7668D" w:rsidP="007958CC">
      <w:pPr>
        <w:pStyle w:val="ListParagraph"/>
        <w:numPr>
          <w:ilvl w:val="0"/>
          <w:numId w:val="35"/>
        </w:numPr>
        <w:tabs>
          <w:tab w:val="left" w:pos="8040"/>
        </w:tabs>
        <w:rPr>
          <w:color w:val="auto"/>
          <w:sz w:val="24"/>
          <w:szCs w:val="24"/>
        </w:rPr>
      </w:pPr>
      <w:r w:rsidRPr="00B74026">
        <w:rPr>
          <w:b/>
          <w:color w:val="auto"/>
          <w:sz w:val="30"/>
          <w:szCs w:val="30"/>
        </w:rPr>
        <w:lastRenderedPageBreak/>
        <w:t>Page authentification</w:t>
      </w:r>
      <w:r w:rsidRPr="00B74026">
        <w:rPr>
          <w:color w:val="auto"/>
          <w:sz w:val="30"/>
          <w:szCs w:val="30"/>
        </w:rPr>
        <w:t xml:space="preserve">: </w:t>
      </w:r>
      <w:r w:rsidRPr="00B74026">
        <w:rPr>
          <w:color w:val="auto"/>
          <w:sz w:val="28"/>
          <w:szCs w:val="28"/>
        </w:rPr>
        <w:t>une authentification est nécessaire pour accéder au</w:t>
      </w:r>
      <w:r w:rsidR="007958CC">
        <w:rPr>
          <w:color w:val="auto"/>
          <w:sz w:val="28"/>
          <w:szCs w:val="28"/>
        </w:rPr>
        <w:t>x interfaces de l’</w:t>
      </w:r>
      <w:r w:rsidRPr="00B74026">
        <w:rPr>
          <w:color w:val="auto"/>
          <w:sz w:val="28"/>
          <w:szCs w:val="28"/>
        </w:rPr>
        <w:t>application</w:t>
      </w:r>
      <w:r w:rsidR="007958CC">
        <w:rPr>
          <w:color w:val="auto"/>
          <w:sz w:val="28"/>
          <w:szCs w:val="28"/>
        </w:rPr>
        <w:t> </w:t>
      </w:r>
      <w:r w:rsidR="007958CC">
        <w:rPr>
          <w:b/>
          <w:color w:val="auto"/>
          <w:sz w:val="30"/>
          <w:szCs w:val="30"/>
        </w:rPr>
        <w:t>:</w:t>
      </w:r>
    </w:p>
    <w:p w:rsidR="00D570CD" w:rsidRDefault="00D570CD" w:rsidP="00D570C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>
        <w:rPr>
          <w:b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307036</wp:posOffset>
            </wp:positionV>
            <wp:extent cx="4010025" cy="3446780"/>
            <wp:effectExtent l="0" t="0" r="9525" b="127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_user 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D4">
        <w:rPr>
          <w:rFonts w:ascii="Constantia" w:hAnsi="Constantia"/>
          <w:color w:val="auto"/>
          <w:sz w:val="26"/>
          <w:szCs w:val="26"/>
        </w:rPr>
        <w:t>Figure 9</w:t>
      </w:r>
      <w:r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 w:rsidR="000774D4">
        <w:rPr>
          <w:rFonts w:ascii="Constantia" w:hAnsi="Constantia"/>
          <w:color w:val="auto"/>
          <w:sz w:val="26"/>
          <w:szCs w:val="26"/>
        </w:rPr>
        <w:t>Page Authentification</w:t>
      </w:r>
      <w:r>
        <w:rPr>
          <w:rFonts w:ascii="Constantia" w:hAnsi="Constantia"/>
          <w:color w:val="auto"/>
          <w:sz w:val="26"/>
          <w:szCs w:val="26"/>
        </w:rPr>
        <w:t> :</w:t>
      </w:r>
    </w:p>
    <w:p w:rsidR="000774D4" w:rsidRPr="00D570CD" w:rsidRDefault="000774D4" w:rsidP="000774D4">
      <w:pPr>
        <w:tabs>
          <w:tab w:val="left" w:pos="8040"/>
        </w:tabs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3740232</wp:posOffset>
            </wp:positionV>
            <wp:extent cx="4639322" cy="2896004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user password re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hAnsi="Constantia"/>
          <w:color w:val="auto"/>
          <w:sz w:val="26"/>
          <w:szCs w:val="26"/>
        </w:rPr>
        <w:t>Figure 10</w:t>
      </w:r>
      <w:r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>
        <w:rPr>
          <w:rFonts w:ascii="Constantia" w:hAnsi="Constantia"/>
          <w:color w:val="auto"/>
          <w:sz w:val="26"/>
          <w:szCs w:val="26"/>
        </w:rPr>
        <w:t>Mot de passe oublié :</w:t>
      </w:r>
    </w:p>
    <w:p w:rsidR="00D7668D" w:rsidRDefault="00D7668D" w:rsidP="005023C1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</w:p>
    <w:p w:rsidR="00CC175B" w:rsidRPr="005023C1" w:rsidRDefault="00CC175B" w:rsidP="00484F90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D7668D" w:rsidRPr="000774D4" w:rsidRDefault="005023C1" w:rsidP="000774D4">
      <w:pPr>
        <w:tabs>
          <w:tab w:val="left" w:pos="1350"/>
        </w:tabs>
        <w:rPr>
          <w:color w:val="auto"/>
          <w:sz w:val="24"/>
          <w:szCs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460375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_admin interfa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D4" w:rsidRPr="000774D4">
        <w:rPr>
          <w:rFonts w:ascii="Constantia" w:hAnsi="Constantia"/>
          <w:color w:val="auto"/>
          <w:sz w:val="26"/>
          <w:szCs w:val="26"/>
        </w:rPr>
        <w:t xml:space="preserve"> </w:t>
      </w:r>
      <w:r w:rsidR="000774D4">
        <w:rPr>
          <w:rFonts w:ascii="Constantia" w:hAnsi="Constantia"/>
          <w:color w:val="auto"/>
          <w:sz w:val="26"/>
          <w:szCs w:val="26"/>
        </w:rPr>
        <w:t>Figure 11</w:t>
      </w:r>
      <w:r w:rsidR="000774D4"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 w:rsidR="000774D4">
        <w:rPr>
          <w:rFonts w:ascii="Constantia" w:hAnsi="Constantia"/>
          <w:color w:val="auto"/>
          <w:sz w:val="26"/>
          <w:szCs w:val="26"/>
        </w:rPr>
        <w:t>Menu Admin :</w:t>
      </w:r>
    </w:p>
    <w:p w:rsidR="00D7668D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Pr="000774D4" w:rsidRDefault="00023253" w:rsidP="000774D4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31510" cy="456565"/>
            <wp:effectExtent l="0" t="0" r="254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_manager 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D4" w:rsidRPr="000774D4">
        <w:rPr>
          <w:rFonts w:ascii="Constantia" w:hAnsi="Constantia"/>
          <w:color w:val="auto"/>
          <w:sz w:val="26"/>
          <w:szCs w:val="26"/>
        </w:rPr>
        <w:t xml:space="preserve"> </w:t>
      </w:r>
      <w:r w:rsidR="000774D4">
        <w:rPr>
          <w:rFonts w:ascii="Constantia" w:hAnsi="Constantia"/>
          <w:color w:val="auto"/>
          <w:sz w:val="26"/>
          <w:szCs w:val="26"/>
        </w:rPr>
        <w:t>Figure 12</w:t>
      </w:r>
      <w:r w:rsidR="000774D4"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 w:rsidR="000774D4">
        <w:rPr>
          <w:rFonts w:ascii="Constantia" w:hAnsi="Constantia"/>
          <w:color w:val="auto"/>
          <w:sz w:val="26"/>
          <w:szCs w:val="26"/>
        </w:rPr>
        <w:t>Menu Gérant :</w:t>
      </w:r>
    </w:p>
    <w:p w:rsidR="00D7668D" w:rsidRPr="00D13229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Pr="000774D4" w:rsidRDefault="00023253" w:rsidP="000774D4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5153744" cy="504895"/>
            <wp:effectExtent l="0" t="0" r="889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_project_manager interfa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D4" w:rsidRPr="000774D4">
        <w:rPr>
          <w:rFonts w:ascii="Constantia" w:hAnsi="Constantia"/>
          <w:color w:val="auto"/>
          <w:sz w:val="26"/>
          <w:szCs w:val="26"/>
        </w:rPr>
        <w:t xml:space="preserve"> </w:t>
      </w:r>
      <w:r w:rsidR="000774D4">
        <w:rPr>
          <w:rFonts w:ascii="Constantia" w:hAnsi="Constantia"/>
          <w:color w:val="auto"/>
          <w:sz w:val="26"/>
          <w:szCs w:val="26"/>
        </w:rPr>
        <w:t>Figure 13</w:t>
      </w:r>
      <w:r w:rsidR="000774D4"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 w:rsidR="000774D4">
        <w:rPr>
          <w:rFonts w:ascii="Constantia" w:hAnsi="Constantia"/>
          <w:color w:val="auto"/>
          <w:sz w:val="26"/>
          <w:szCs w:val="26"/>
        </w:rPr>
        <w:t xml:space="preserve">Menu </w:t>
      </w:r>
      <w:r w:rsidR="00D7668D" w:rsidRPr="000774D4">
        <w:rPr>
          <w:rFonts w:ascii="Constantia" w:hAnsi="Constantia"/>
          <w:bCs/>
          <w:color w:val="auto"/>
          <w:sz w:val="30"/>
          <w:szCs w:val="30"/>
        </w:rPr>
        <w:t>Chef de Projet</w:t>
      </w:r>
      <w:r w:rsidR="000774D4" w:rsidRPr="000774D4">
        <w:rPr>
          <w:bCs/>
          <w:color w:val="auto"/>
          <w:sz w:val="30"/>
          <w:szCs w:val="30"/>
        </w:rPr>
        <w:t> :</w:t>
      </w:r>
    </w:p>
    <w:p w:rsidR="00D7668D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Pr="000774D4" w:rsidRDefault="000774D4" w:rsidP="000774D4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rFonts w:ascii="Constantia" w:hAnsi="Constantia"/>
          <w:color w:val="auto"/>
          <w:sz w:val="26"/>
          <w:szCs w:val="26"/>
        </w:rPr>
        <w:t>Figure 14</w:t>
      </w:r>
      <w:r w:rsidRPr="00A538B1">
        <w:rPr>
          <w:rFonts w:ascii="Constantia" w:hAnsi="Constantia"/>
          <w:color w:val="auto"/>
          <w:sz w:val="26"/>
          <w:szCs w:val="26"/>
        </w:rPr>
        <w:t xml:space="preserve"> : </w:t>
      </w:r>
      <w:r>
        <w:rPr>
          <w:rFonts w:ascii="Constantia" w:hAnsi="Constantia"/>
          <w:color w:val="auto"/>
          <w:sz w:val="26"/>
          <w:szCs w:val="26"/>
        </w:rPr>
        <w:t xml:space="preserve">Menu </w:t>
      </w:r>
      <w:r w:rsidR="00D7668D" w:rsidRPr="000774D4">
        <w:rPr>
          <w:rFonts w:ascii="Constantia" w:hAnsi="Constantia"/>
          <w:bCs/>
          <w:color w:val="auto"/>
          <w:sz w:val="30"/>
          <w:szCs w:val="30"/>
        </w:rPr>
        <w:t>Employée</w:t>
      </w:r>
      <w:r w:rsidR="000908A9" w:rsidRPr="000774D4">
        <w:rPr>
          <w:b/>
          <w:color w:val="auto"/>
          <w:sz w:val="30"/>
          <w:szCs w:val="30"/>
        </w:rPr>
        <w:t> </w:t>
      </w:r>
      <w:r w:rsidR="000908A9" w:rsidRPr="000774D4">
        <w:rPr>
          <w:color w:val="auto"/>
          <w:sz w:val="24"/>
          <w:szCs w:val="24"/>
        </w:rPr>
        <w:t>:</w:t>
      </w:r>
    </w:p>
    <w:p w:rsidR="00023253" w:rsidRPr="00023253" w:rsidRDefault="00023253" w:rsidP="00023253">
      <w:pPr>
        <w:pStyle w:val="ListParagraph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62583" cy="50489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_employee interfa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253" w:rsidRPr="005023C1" w:rsidRDefault="00023253" w:rsidP="005023C1">
      <w:pPr>
        <w:tabs>
          <w:tab w:val="left" w:pos="8100"/>
        </w:tabs>
        <w:rPr>
          <w:color w:val="auto"/>
          <w:sz w:val="24"/>
          <w:szCs w:val="24"/>
        </w:rPr>
      </w:pPr>
    </w:p>
    <w:p w:rsidR="00C203AC" w:rsidRDefault="00D7668D" w:rsidP="00D13229">
      <w:pPr>
        <w:pStyle w:val="ListParagraph"/>
        <w:ind w:left="8496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16</w:t>
      </w:r>
    </w:p>
    <w:p w:rsidR="00302ADD" w:rsidRPr="000774D4" w:rsidRDefault="00302ADD" w:rsidP="000774D4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  <w:r w:rsidRPr="000774D4">
        <w:rPr>
          <w:color w:val="auto"/>
          <w:sz w:val="24"/>
          <w:szCs w:val="24"/>
          <w:lang w:val="en-US"/>
        </w:rPr>
        <w:br w:type="page"/>
      </w:r>
      <w:r w:rsidR="00023253">
        <w:rPr>
          <w:noProof/>
          <w:lang w:eastAsia="fr-FR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31510" cy="2847975"/>
            <wp:effectExtent l="0" t="0" r="254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_calend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D4" w:rsidRPr="000774D4">
        <w:rPr>
          <w:rFonts w:ascii="Constantia" w:hAnsi="Constantia"/>
          <w:color w:val="auto"/>
          <w:sz w:val="26"/>
          <w:szCs w:val="26"/>
        </w:rPr>
        <w:t xml:space="preserve"> </w:t>
      </w:r>
      <w:r w:rsidR="00AA0AEC">
        <w:rPr>
          <w:rFonts w:ascii="Constantia" w:hAnsi="Constantia"/>
          <w:color w:val="auto"/>
          <w:sz w:val="26"/>
          <w:szCs w:val="26"/>
        </w:rPr>
        <w:t>Figure 15</w:t>
      </w:r>
      <w:r w:rsidR="000774D4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0774D4">
        <w:rPr>
          <w:rFonts w:ascii="Constantia" w:hAnsi="Constantia"/>
          <w:color w:val="auto"/>
          <w:sz w:val="26"/>
          <w:szCs w:val="26"/>
        </w:rPr>
        <w:t xml:space="preserve">: </w:t>
      </w:r>
      <w:r w:rsidR="009D7A52" w:rsidRPr="000774D4">
        <w:rPr>
          <w:rFonts w:ascii="Constantia" w:hAnsi="Constantia"/>
          <w:color w:val="auto"/>
          <w:sz w:val="26"/>
          <w:szCs w:val="26"/>
        </w:rPr>
        <w:t>C</w:t>
      </w:r>
      <w:r w:rsidR="00A23E70" w:rsidRPr="000774D4">
        <w:rPr>
          <w:rFonts w:ascii="Constantia" w:hAnsi="Constantia"/>
          <w:color w:val="auto"/>
          <w:sz w:val="26"/>
          <w:szCs w:val="26"/>
        </w:rPr>
        <w:t>alendrier</w:t>
      </w:r>
      <w:r w:rsidR="000774D4">
        <w:rPr>
          <w:rFonts w:ascii="Constantia" w:hAnsi="Constantia"/>
          <w:color w:val="auto"/>
          <w:sz w:val="26"/>
          <w:szCs w:val="26"/>
        </w:rPr>
        <w:t> :</w:t>
      </w:r>
    </w:p>
    <w:p w:rsidR="00023253" w:rsidRPr="00023253" w:rsidRDefault="00023253" w:rsidP="00023253">
      <w:pPr>
        <w:ind w:left="1080"/>
        <w:rPr>
          <w:b/>
          <w:bCs/>
          <w:color w:val="auto"/>
          <w:sz w:val="30"/>
          <w:szCs w:val="30"/>
        </w:rPr>
      </w:pPr>
    </w:p>
    <w:p w:rsidR="00023253" w:rsidRPr="00AA0AEC" w:rsidRDefault="005023C1" w:rsidP="00AA0AEC">
      <w:pPr>
        <w:rPr>
          <w:rFonts w:ascii="Constantia" w:hAnsi="Constantia"/>
          <w:color w:val="auto"/>
          <w:sz w:val="26"/>
          <w:szCs w:val="26"/>
        </w:rPr>
      </w:pPr>
      <w:r w:rsidRPr="00AA0AEC">
        <w:rPr>
          <w:noProof/>
          <w:lang w:eastAsia="fr-FR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4676775" cy="231267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_user 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AEC" w:rsidRPr="000774D4">
        <w:rPr>
          <w:rFonts w:ascii="Constantia" w:hAnsi="Constantia"/>
          <w:color w:val="auto"/>
          <w:sz w:val="26"/>
          <w:szCs w:val="26"/>
        </w:rPr>
        <w:t xml:space="preserve"> </w:t>
      </w:r>
      <w:r w:rsidR="00AA0AEC">
        <w:rPr>
          <w:rFonts w:ascii="Constantia" w:hAnsi="Constantia"/>
          <w:color w:val="auto"/>
          <w:sz w:val="26"/>
          <w:szCs w:val="26"/>
        </w:rPr>
        <w:t>Figure 16</w:t>
      </w:r>
      <w:r w:rsidR="00AA0AEC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654766">
        <w:rPr>
          <w:rFonts w:ascii="Constantia" w:hAnsi="Constantia"/>
          <w:color w:val="auto"/>
          <w:sz w:val="26"/>
          <w:szCs w:val="26"/>
        </w:rPr>
        <w:t xml:space="preserve">: </w:t>
      </w:r>
      <w:r w:rsidR="00302ADD" w:rsidRPr="00AA0AEC">
        <w:rPr>
          <w:rFonts w:ascii="Constantia" w:hAnsi="Constantia"/>
          <w:color w:val="auto"/>
          <w:sz w:val="26"/>
          <w:szCs w:val="26"/>
        </w:rPr>
        <w:t xml:space="preserve">Profil </w:t>
      </w:r>
      <w:r w:rsidR="00654766">
        <w:rPr>
          <w:rFonts w:ascii="Constantia" w:hAnsi="Constantia"/>
          <w:color w:val="auto"/>
          <w:sz w:val="26"/>
          <w:szCs w:val="26"/>
        </w:rPr>
        <w:t>utilisateur</w:t>
      </w:r>
      <w:r w:rsidR="00A23E70" w:rsidRPr="00AA0AEC">
        <w:rPr>
          <w:rFonts w:ascii="Constantia" w:hAnsi="Constantia"/>
          <w:color w:val="auto"/>
          <w:sz w:val="26"/>
          <w:szCs w:val="26"/>
        </w:rPr>
        <w:t> :</w:t>
      </w:r>
    </w:p>
    <w:p w:rsidR="00023253" w:rsidRDefault="00023253" w:rsidP="00023253">
      <w:pPr>
        <w:ind w:left="1080"/>
        <w:rPr>
          <w:b/>
          <w:bCs/>
          <w:color w:val="auto"/>
          <w:sz w:val="30"/>
          <w:szCs w:val="30"/>
        </w:rPr>
      </w:pPr>
    </w:p>
    <w:p w:rsidR="009D7A52" w:rsidRDefault="00023253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br w:type="page"/>
      </w:r>
      <w:r w:rsidR="009D7A52" w:rsidRPr="00023253">
        <w:rPr>
          <w:b/>
          <w:bCs/>
          <w:color w:val="auto"/>
          <w:sz w:val="30"/>
          <w:szCs w:val="30"/>
        </w:rPr>
        <w:lastRenderedPageBreak/>
        <w:t>Utilisateur :</w:t>
      </w:r>
    </w:p>
    <w:p w:rsidR="00AA0AEC" w:rsidRDefault="002467A3" w:rsidP="00AA0AEC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margin">
              <wp:posOffset>-584200</wp:posOffset>
            </wp:positionH>
            <wp:positionV relativeFrom="paragraph">
              <wp:posOffset>426085</wp:posOffset>
            </wp:positionV>
            <wp:extent cx="2857500" cy="3418840"/>
            <wp:effectExtent l="0" t="0" r="0" b="0"/>
            <wp:wrapTight wrapText="bothSides">
              <wp:wrapPolygon edited="0">
                <wp:start x="0" y="0"/>
                <wp:lineTo x="0" y="21423"/>
                <wp:lineTo x="21456" y="21423"/>
                <wp:lineTo x="2145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_user creat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1"/>
                    <a:stretch/>
                  </pic:blipFill>
                  <pic:spPr bwMode="auto">
                    <a:xfrm>
                      <a:off x="0" y="0"/>
                      <a:ext cx="285750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AEC">
        <w:rPr>
          <w:rFonts w:ascii="Constantia" w:hAnsi="Constantia"/>
          <w:color w:val="auto"/>
          <w:sz w:val="26"/>
          <w:szCs w:val="26"/>
        </w:rPr>
        <w:t>Figure 17</w:t>
      </w:r>
      <w:r w:rsidR="00AA0AEC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AA0AEC">
        <w:rPr>
          <w:rFonts w:ascii="Constantia" w:hAnsi="Constantia"/>
          <w:color w:val="auto"/>
          <w:sz w:val="26"/>
          <w:szCs w:val="26"/>
        </w:rPr>
        <w:t>:</w:t>
      </w:r>
      <w:r>
        <w:rPr>
          <w:rFonts w:ascii="Constantia" w:hAnsi="Constantia"/>
          <w:color w:val="auto"/>
          <w:sz w:val="26"/>
          <w:szCs w:val="26"/>
        </w:rPr>
        <w:t xml:space="preserve"> Nouvel</w:t>
      </w:r>
      <w:r w:rsidR="00B8691C">
        <w:rPr>
          <w:rFonts w:ascii="Constantia" w:hAnsi="Constantia"/>
          <w:color w:val="auto"/>
          <w:sz w:val="26"/>
          <w:szCs w:val="26"/>
        </w:rPr>
        <w:t xml:space="preserve"> Utilisateur :</w:t>
      </w:r>
    </w:p>
    <w:p w:rsidR="00AA0AEC" w:rsidRDefault="00B8691C" w:rsidP="00BC7FFD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2466340</wp:posOffset>
            </wp:positionH>
            <wp:positionV relativeFrom="paragraph">
              <wp:posOffset>360708</wp:posOffset>
            </wp:positionV>
            <wp:extent cx="4048125" cy="263652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_user upd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AEC">
        <w:rPr>
          <w:rFonts w:ascii="Constantia" w:hAnsi="Constantia"/>
          <w:color w:val="auto"/>
          <w:sz w:val="26"/>
          <w:szCs w:val="26"/>
        </w:rPr>
        <w:t>Figure 18</w:t>
      </w:r>
      <w:r w:rsidR="00AA0AEC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AA0AEC">
        <w:rPr>
          <w:rFonts w:ascii="Constantia" w:hAnsi="Constantia"/>
          <w:color w:val="auto"/>
          <w:sz w:val="26"/>
          <w:szCs w:val="26"/>
        </w:rPr>
        <w:t>:</w:t>
      </w:r>
      <w:r>
        <w:rPr>
          <w:rFonts w:ascii="Constantia" w:hAnsi="Constantia"/>
          <w:color w:val="auto"/>
          <w:sz w:val="26"/>
          <w:szCs w:val="26"/>
        </w:rPr>
        <w:t xml:space="preserve"> </w:t>
      </w:r>
      <w:r w:rsidR="00654766">
        <w:rPr>
          <w:rFonts w:ascii="Constantia" w:hAnsi="Constantia"/>
          <w:color w:val="auto"/>
          <w:sz w:val="26"/>
          <w:szCs w:val="26"/>
        </w:rPr>
        <w:t>Modifier</w:t>
      </w:r>
      <w:r>
        <w:rPr>
          <w:rFonts w:ascii="Constantia" w:hAnsi="Constantia"/>
          <w:color w:val="auto"/>
          <w:sz w:val="26"/>
          <w:szCs w:val="26"/>
        </w:rPr>
        <w:t xml:space="preserve"> Utilisateur :</w:t>
      </w:r>
    </w:p>
    <w:p w:rsidR="00AA0AEC" w:rsidRDefault="00AA0AEC" w:rsidP="00AA0AEC">
      <w:pPr>
        <w:rPr>
          <w:b/>
          <w:bCs/>
          <w:color w:val="auto"/>
          <w:sz w:val="30"/>
          <w:szCs w:val="30"/>
        </w:rPr>
      </w:pPr>
      <w:r>
        <w:rPr>
          <w:rFonts w:ascii="Constantia" w:hAnsi="Constantia"/>
          <w:color w:val="auto"/>
          <w:sz w:val="26"/>
          <w:szCs w:val="26"/>
        </w:rPr>
        <w:t>Figure 19</w:t>
      </w:r>
      <w:r w:rsidRPr="00A538B1">
        <w:rPr>
          <w:rFonts w:ascii="Constantia" w:hAnsi="Constantia"/>
          <w:color w:val="auto"/>
          <w:sz w:val="26"/>
          <w:szCs w:val="26"/>
        </w:rPr>
        <w:t xml:space="preserve"> </w:t>
      </w:r>
      <w:r>
        <w:rPr>
          <w:rFonts w:ascii="Constantia" w:hAnsi="Constantia"/>
          <w:color w:val="auto"/>
          <w:sz w:val="26"/>
          <w:szCs w:val="26"/>
        </w:rPr>
        <w:t>:</w:t>
      </w:r>
      <w:r w:rsidR="00B8691C">
        <w:rPr>
          <w:rFonts w:ascii="Constantia" w:hAnsi="Constantia"/>
          <w:color w:val="auto"/>
          <w:sz w:val="26"/>
          <w:szCs w:val="26"/>
        </w:rPr>
        <w:t xml:space="preserve"> Liste des Utilisateur :</w:t>
      </w:r>
    </w:p>
    <w:p w:rsidR="005023C1" w:rsidRPr="005023C1" w:rsidRDefault="00B8691C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260875</wp:posOffset>
            </wp:positionV>
            <wp:extent cx="6289040" cy="27432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_user ind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91C" w:rsidRDefault="00023253" w:rsidP="00B8691C">
      <w:pPr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br w:type="page"/>
      </w:r>
      <w:r w:rsidR="009D7A52" w:rsidRPr="005023C1">
        <w:rPr>
          <w:b/>
          <w:bCs/>
          <w:color w:val="auto"/>
          <w:sz w:val="30"/>
          <w:szCs w:val="30"/>
        </w:rPr>
        <w:lastRenderedPageBreak/>
        <w:t>Client:</w:t>
      </w:r>
    </w:p>
    <w:p w:rsidR="00B8691C" w:rsidRDefault="00B8691C" w:rsidP="00B8691C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posOffset>218633</wp:posOffset>
            </wp:positionH>
            <wp:positionV relativeFrom="paragraph">
              <wp:posOffset>235447</wp:posOffset>
            </wp:positionV>
            <wp:extent cx="4472305" cy="2131060"/>
            <wp:effectExtent l="0" t="0" r="4445" b="254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_client creat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hAnsi="Constantia"/>
          <w:color w:val="auto"/>
          <w:sz w:val="26"/>
          <w:szCs w:val="26"/>
        </w:rPr>
        <w:t>Figure 20</w:t>
      </w:r>
      <w:r w:rsidRPr="00A538B1">
        <w:rPr>
          <w:rFonts w:ascii="Constantia" w:hAnsi="Constantia"/>
          <w:color w:val="auto"/>
          <w:sz w:val="26"/>
          <w:szCs w:val="26"/>
        </w:rPr>
        <w:t xml:space="preserve"> </w:t>
      </w:r>
      <w:r>
        <w:rPr>
          <w:rFonts w:ascii="Constantia" w:hAnsi="Constantia"/>
          <w:color w:val="auto"/>
          <w:sz w:val="26"/>
          <w:szCs w:val="26"/>
        </w:rPr>
        <w:t>: Nouveau Client :</w:t>
      </w:r>
    </w:p>
    <w:p w:rsidR="00B8691C" w:rsidRDefault="00B8691C" w:rsidP="00B8691C">
      <w:pPr>
        <w:rPr>
          <w:b/>
          <w:bCs/>
          <w:color w:val="auto"/>
          <w:sz w:val="30"/>
          <w:szCs w:val="30"/>
        </w:rPr>
      </w:pPr>
      <w:r>
        <w:rPr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2346712</wp:posOffset>
            </wp:positionV>
            <wp:extent cx="4889500" cy="2384425"/>
            <wp:effectExtent l="0" t="0" r="635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_client sho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hAnsi="Constantia"/>
          <w:color w:val="auto"/>
          <w:sz w:val="26"/>
          <w:szCs w:val="26"/>
        </w:rPr>
        <w:t>Figure 21</w:t>
      </w:r>
      <w:r w:rsidRPr="00A538B1">
        <w:rPr>
          <w:rFonts w:ascii="Constantia" w:hAnsi="Constantia"/>
          <w:color w:val="auto"/>
          <w:sz w:val="26"/>
          <w:szCs w:val="26"/>
        </w:rPr>
        <w:t xml:space="preserve"> </w:t>
      </w:r>
      <w:r>
        <w:rPr>
          <w:rFonts w:ascii="Constantia" w:hAnsi="Constantia"/>
          <w:color w:val="auto"/>
          <w:sz w:val="26"/>
          <w:szCs w:val="26"/>
        </w:rPr>
        <w:t>: Afficher Client :</w:t>
      </w:r>
    </w:p>
    <w:p w:rsidR="005F3F7B" w:rsidRDefault="00B8691C" w:rsidP="005F3F7B">
      <w:pPr>
        <w:rPr>
          <w:rFonts w:ascii="Constantia" w:hAnsi="Constantia"/>
          <w:color w:val="auto"/>
          <w:sz w:val="26"/>
          <w:szCs w:val="26"/>
        </w:rPr>
      </w:pPr>
      <w:r>
        <w:rPr>
          <w:b/>
          <w:bCs/>
          <w:color w:val="auto"/>
          <w:sz w:val="30"/>
          <w:szCs w:val="30"/>
        </w:rPr>
        <w:br w:type="page"/>
      </w:r>
      <w:r w:rsidR="005F3F7B"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362872</wp:posOffset>
            </wp:positionV>
            <wp:extent cx="5504180" cy="2980690"/>
            <wp:effectExtent l="0" t="0" r="127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_client upd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F7B">
        <w:rPr>
          <w:rFonts w:ascii="Constantia" w:hAnsi="Constantia"/>
          <w:color w:val="auto"/>
          <w:sz w:val="26"/>
          <w:szCs w:val="26"/>
        </w:rPr>
        <w:t>Figure 22</w:t>
      </w:r>
      <w:r w:rsidR="005F3F7B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F3F7B">
        <w:rPr>
          <w:rFonts w:ascii="Constantia" w:hAnsi="Constantia"/>
          <w:color w:val="auto"/>
          <w:sz w:val="26"/>
          <w:szCs w:val="26"/>
        </w:rPr>
        <w:t>: Modifier Client :</w:t>
      </w:r>
    </w:p>
    <w:p w:rsidR="00BC7FFD" w:rsidRDefault="005F3F7B" w:rsidP="00BC7FFD">
      <w:pPr>
        <w:rPr>
          <w:rFonts w:ascii="Constantia" w:hAnsi="Constantia"/>
          <w:color w:val="auto"/>
          <w:sz w:val="26"/>
          <w:szCs w:val="26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3337673</wp:posOffset>
            </wp:positionV>
            <wp:extent cx="6024880" cy="2913380"/>
            <wp:effectExtent l="0" t="0" r="0" b="127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_client index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FFD" w:rsidRPr="00BC7FFD"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>Figure 23</w:t>
      </w:r>
      <w:r w:rsidR="00BC7F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>: Liste des Clients :</w:t>
      </w:r>
    </w:p>
    <w:p w:rsidR="005023C1" w:rsidRDefault="00023253" w:rsidP="00BC7FFD">
      <w:pPr>
        <w:rPr>
          <w:b/>
          <w:bCs/>
          <w:color w:val="auto"/>
          <w:sz w:val="30"/>
          <w:szCs w:val="30"/>
        </w:rPr>
      </w:pPr>
      <w:r w:rsidRPr="005023C1">
        <w:rPr>
          <w:color w:val="auto"/>
          <w:sz w:val="30"/>
          <w:szCs w:val="30"/>
        </w:rPr>
        <w:br w:type="page"/>
      </w:r>
      <w:r w:rsidR="009D7A52" w:rsidRPr="005023C1">
        <w:rPr>
          <w:b/>
          <w:bCs/>
          <w:color w:val="auto"/>
          <w:sz w:val="30"/>
          <w:szCs w:val="30"/>
        </w:rPr>
        <w:lastRenderedPageBreak/>
        <w:t>Projet :</w:t>
      </w:r>
    </w:p>
    <w:p w:rsidR="005F3F7B" w:rsidRPr="00654766" w:rsidRDefault="00654766" w:rsidP="00654766">
      <w:pPr>
        <w:rPr>
          <w:rFonts w:ascii="Constantia" w:hAnsi="Constantia"/>
          <w:color w:val="auto"/>
          <w:sz w:val="26"/>
          <w:szCs w:val="26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388452</wp:posOffset>
            </wp:positionV>
            <wp:extent cx="4684395" cy="2493010"/>
            <wp:effectExtent l="0" t="0" r="1905" b="254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_project cre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24</w:t>
      </w:r>
      <w:r w:rsidR="00BC7F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F3F7B">
        <w:rPr>
          <w:rFonts w:ascii="Constantia" w:hAnsi="Constantia"/>
          <w:color w:val="auto"/>
          <w:sz w:val="26"/>
          <w:szCs w:val="26"/>
        </w:rPr>
        <w:t>:</w:t>
      </w:r>
      <w:r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>Nouveau Projet :</w:t>
      </w:r>
    </w:p>
    <w:p w:rsidR="00BC7FFD" w:rsidRDefault="00654766" w:rsidP="00654766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2836593</wp:posOffset>
            </wp:positionV>
            <wp:extent cx="4554855" cy="311086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_project show-to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25</w:t>
      </w:r>
      <w:r w:rsidR="00BC7F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 xml:space="preserve">: </w:t>
      </w:r>
      <w:r>
        <w:rPr>
          <w:rFonts w:ascii="Constantia" w:hAnsi="Constantia"/>
          <w:color w:val="auto"/>
          <w:sz w:val="26"/>
          <w:szCs w:val="26"/>
        </w:rPr>
        <w:t>Afficher</w:t>
      </w:r>
      <w:r w:rsidR="00BC7FFD">
        <w:rPr>
          <w:rFonts w:ascii="Constantia" w:hAnsi="Constantia"/>
          <w:color w:val="auto"/>
          <w:sz w:val="26"/>
          <w:szCs w:val="26"/>
        </w:rPr>
        <w:t xml:space="preserve"> Projet :</w:t>
      </w:r>
    </w:p>
    <w:p w:rsidR="005023C1" w:rsidRDefault="00654766" w:rsidP="00654766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3074035</wp:posOffset>
            </wp:positionV>
            <wp:extent cx="4246245" cy="1597025"/>
            <wp:effectExtent l="0" t="0" r="1905" b="31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_project show-botto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FFD">
        <w:rPr>
          <w:rFonts w:ascii="Constantia" w:hAnsi="Constantia"/>
          <w:color w:val="auto"/>
          <w:sz w:val="26"/>
          <w:szCs w:val="26"/>
        </w:rPr>
        <w:br w:type="page"/>
      </w:r>
      <w:r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462145" cy="290703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_project up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26</w:t>
      </w:r>
      <w:r w:rsidR="00BC7F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 xml:space="preserve">: </w:t>
      </w:r>
      <w:r>
        <w:rPr>
          <w:rFonts w:ascii="Constantia" w:hAnsi="Constantia"/>
          <w:color w:val="auto"/>
          <w:sz w:val="26"/>
          <w:szCs w:val="26"/>
        </w:rPr>
        <w:t>Modifier</w:t>
      </w:r>
      <w:r w:rsidR="00BC7FFD">
        <w:rPr>
          <w:rFonts w:ascii="Constantia" w:hAnsi="Constantia"/>
          <w:color w:val="auto"/>
          <w:sz w:val="26"/>
          <w:szCs w:val="26"/>
        </w:rPr>
        <w:t xml:space="preserve"> Projet :</w:t>
      </w:r>
    </w:p>
    <w:p w:rsidR="00BC7FFD" w:rsidRDefault="00654766" w:rsidP="00BC7FFD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-194837</wp:posOffset>
            </wp:positionH>
            <wp:positionV relativeFrom="paragraph">
              <wp:posOffset>3194350</wp:posOffset>
            </wp:positionV>
            <wp:extent cx="5357191" cy="2701743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project ind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91" cy="270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27</w:t>
      </w:r>
      <w:r w:rsidR="00BC7F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BC7FFD">
        <w:rPr>
          <w:rFonts w:ascii="Constantia" w:hAnsi="Constantia"/>
          <w:color w:val="auto"/>
          <w:sz w:val="26"/>
          <w:szCs w:val="26"/>
        </w:rPr>
        <w:t>: Liste des Projets :</w:t>
      </w:r>
    </w:p>
    <w:p w:rsidR="00CC175B" w:rsidRPr="005023C1" w:rsidRDefault="00CC175B" w:rsidP="005023C1">
      <w:pPr>
        <w:rPr>
          <w:b/>
          <w:bCs/>
          <w:color w:val="auto"/>
          <w:sz w:val="30"/>
          <w:szCs w:val="30"/>
        </w:rPr>
      </w:pPr>
    </w:p>
    <w:p w:rsidR="00023253" w:rsidRPr="00BC7FFD" w:rsidRDefault="005023C1" w:rsidP="00BC7FFD">
      <w:pPr>
        <w:ind w:left="1058"/>
        <w:rPr>
          <w:b/>
          <w:bCs/>
          <w:color w:val="auto"/>
          <w:sz w:val="30"/>
          <w:szCs w:val="30"/>
        </w:rPr>
      </w:pPr>
      <w:r>
        <w:br w:type="page"/>
      </w:r>
      <w:r w:rsidR="009D7A52" w:rsidRPr="00BC7FFD">
        <w:rPr>
          <w:b/>
          <w:bCs/>
          <w:color w:val="auto"/>
          <w:sz w:val="30"/>
          <w:szCs w:val="30"/>
        </w:rPr>
        <w:lastRenderedPageBreak/>
        <w:t>Tâche :</w:t>
      </w:r>
    </w:p>
    <w:p w:rsidR="00BC7FFD" w:rsidRPr="00BC7FFD" w:rsidRDefault="008D0858" w:rsidP="00BC7FFD">
      <w:pPr>
        <w:ind w:left="360"/>
        <w:rPr>
          <w:b/>
          <w:bCs/>
          <w:color w:val="auto"/>
          <w:sz w:val="30"/>
          <w:szCs w:val="30"/>
        </w:rPr>
      </w:pPr>
      <w:r>
        <w:rPr>
          <w:noProof/>
          <w:lang w:eastAsia="fr-FR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227551</wp:posOffset>
            </wp:positionV>
            <wp:extent cx="4227195" cy="2340610"/>
            <wp:effectExtent l="0" t="0" r="1905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_task creat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</w:t>
      </w:r>
      <w:bookmarkStart w:id="0" w:name="_GoBack"/>
      <w:bookmarkEnd w:id="0"/>
      <w:r w:rsidR="003B545C">
        <w:rPr>
          <w:rFonts w:ascii="Constantia" w:hAnsi="Constantia"/>
          <w:color w:val="auto"/>
          <w:sz w:val="26"/>
          <w:szCs w:val="26"/>
        </w:rPr>
        <w:t>8</w:t>
      </w:r>
      <w:r w:rsidR="00BC7FFD" w:rsidRPr="00BC7FFD">
        <w:rPr>
          <w:rFonts w:ascii="Constantia" w:hAnsi="Constantia"/>
          <w:color w:val="auto"/>
          <w:sz w:val="26"/>
          <w:szCs w:val="26"/>
        </w:rPr>
        <w:t xml:space="preserve"> : Nouveau</w:t>
      </w:r>
      <w:r w:rsidR="00BC7FFD">
        <w:rPr>
          <w:rFonts w:ascii="Constantia" w:hAnsi="Constantia"/>
          <w:color w:val="auto"/>
          <w:sz w:val="26"/>
          <w:szCs w:val="26"/>
        </w:rPr>
        <w:t xml:space="preserve"> Tâche</w:t>
      </w:r>
      <w:r w:rsidR="00BC7FFD" w:rsidRPr="00BC7FFD">
        <w:rPr>
          <w:rFonts w:ascii="Constantia" w:hAnsi="Constantia"/>
          <w:color w:val="auto"/>
          <w:sz w:val="26"/>
          <w:szCs w:val="26"/>
        </w:rPr>
        <w:t> :</w:t>
      </w:r>
    </w:p>
    <w:p w:rsidR="00BC7FFD" w:rsidRPr="00BC7FFD" w:rsidRDefault="008D0858" w:rsidP="00BC7FFD">
      <w:pPr>
        <w:ind w:left="360"/>
        <w:rPr>
          <w:b/>
          <w:bCs/>
          <w:color w:val="auto"/>
          <w:sz w:val="30"/>
          <w:szCs w:val="30"/>
        </w:rPr>
      </w:pPr>
      <w:r>
        <w:rPr>
          <w:noProof/>
          <w:lang w:eastAsia="fr-FR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5723337</wp:posOffset>
            </wp:positionV>
            <wp:extent cx="5045440" cy="1555668"/>
            <wp:effectExtent l="0" t="0" r="3175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_task show-botto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40" cy="1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2555240</wp:posOffset>
            </wp:positionV>
            <wp:extent cx="5093970" cy="3199765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_task show-to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29</w:t>
      </w:r>
      <w:r w:rsidR="00BC7FFD" w:rsidRPr="00BC7FFD">
        <w:rPr>
          <w:rFonts w:ascii="Constantia" w:hAnsi="Constantia"/>
          <w:color w:val="auto"/>
          <w:sz w:val="26"/>
          <w:szCs w:val="26"/>
        </w:rPr>
        <w:t xml:space="preserve"> : Afficher</w:t>
      </w:r>
      <w:r w:rsidR="00BC7FFD">
        <w:rPr>
          <w:rFonts w:ascii="Constantia" w:hAnsi="Constantia"/>
          <w:color w:val="auto"/>
          <w:sz w:val="26"/>
          <w:szCs w:val="26"/>
        </w:rPr>
        <w:t xml:space="preserve"> Tâche</w:t>
      </w:r>
      <w:r w:rsidR="00BC7FFD" w:rsidRPr="00BC7FFD">
        <w:rPr>
          <w:rFonts w:ascii="Constantia" w:hAnsi="Constantia"/>
          <w:color w:val="auto"/>
          <w:sz w:val="26"/>
          <w:szCs w:val="26"/>
        </w:rPr>
        <w:t> :</w:t>
      </w:r>
    </w:p>
    <w:p w:rsidR="008D0858" w:rsidRPr="00BC7FFD" w:rsidRDefault="00CD672D" w:rsidP="008D0858">
      <w:pPr>
        <w:ind w:left="360"/>
        <w:rPr>
          <w:b/>
          <w:bCs/>
          <w:color w:val="auto"/>
          <w:sz w:val="30"/>
          <w:szCs w:val="30"/>
        </w:rPr>
      </w:pPr>
      <w:r>
        <w:rPr>
          <w:color w:val="auto"/>
          <w:sz w:val="24"/>
          <w:szCs w:val="24"/>
        </w:rPr>
        <w:br w:type="page"/>
      </w:r>
      <w:r w:rsidR="008D0858">
        <w:rPr>
          <w:noProof/>
          <w:color w:val="auto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posOffset>665480</wp:posOffset>
            </wp:positionH>
            <wp:positionV relativeFrom="paragraph">
              <wp:posOffset>2782570</wp:posOffset>
            </wp:positionV>
            <wp:extent cx="4044950" cy="302895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task update-botto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58"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4868545" cy="2386965"/>
            <wp:effectExtent l="0" t="0" r="825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_task update-top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45C">
        <w:rPr>
          <w:rFonts w:ascii="Constantia" w:hAnsi="Constantia"/>
          <w:color w:val="auto"/>
          <w:sz w:val="26"/>
          <w:szCs w:val="26"/>
        </w:rPr>
        <w:t>Figure 30</w:t>
      </w:r>
      <w:r w:rsidR="008D0858" w:rsidRPr="00BC7FFD">
        <w:rPr>
          <w:rFonts w:ascii="Constantia" w:hAnsi="Constantia"/>
          <w:color w:val="auto"/>
          <w:sz w:val="26"/>
          <w:szCs w:val="26"/>
        </w:rPr>
        <w:t xml:space="preserve"> : </w:t>
      </w:r>
      <w:r w:rsidR="008D0858">
        <w:rPr>
          <w:rFonts w:ascii="Constantia" w:hAnsi="Constantia"/>
          <w:color w:val="auto"/>
          <w:sz w:val="26"/>
          <w:szCs w:val="26"/>
        </w:rPr>
        <w:t>Modifier Tâche</w:t>
      </w:r>
      <w:r w:rsidR="008D0858" w:rsidRPr="00BC7FFD">
        <w:rPr>
          <w:rFonts w:ascii="Constantia" w:hAnsi="Constantia"/>
          <w:color w:val="auto"/>
          <w:sz w:val="26"/>
          <w:szCs w:val="26"/>
        </w:rPr>
        <w:t> :</w:t>
      </w:r>
    </w:p>
    <w:p w:rsidR="00CD672D" w:rsidRPr="008D0858" w:rsidRDefault="003B545C" w:rsidP="008D0858">
      <w:pPr>
        <w:ind w:left="360"/>
        <w:rPr>
          <w:b/>
          <w:bCs/>
          <w:color w:val="auto"/>
          <w:sz w:val="30"/>
          <w:szCs w:val="30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5807768</wp:posOffset>
            </wp:positionV>
            <wp:extent cx="4966335" cy="2336165"/>
            <wp:effectExtent l="0" t="0" r="5715" b="698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_task index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hAnsi="Constantia"/>
          <w:color w:val="auto"/>
          <w:sz w:val="26"/>
          <w:szCs w:val="26"/>
        </w:rPr>
        <w:t>Figure 31</w:t>
      </w:r>
      <w:r w:rsidR="008D0858" w:rsidRPr="00BC7FFD">
        <w:rPr>
          <w:rFonts w:ascii="Constantia" w:hAnsi="Constantia"/>
          <w:color w:val="auto"/>
          <w:sz w:val="26"/>
          <w:szCs w:val="26"/>
        </w:rPr>
        <w:t xml:space="preserve"> : Liste des</w:t>
      </w:r>
      <w:r w:rsidR="008D0858">
        <w:rPr>
          <w:rFonts w:ascii="Constantia" w:hAnsi="Constantia"/>
          <w:color w:val="auto"/>
          <w:sz w:val="26"/>
          <w:szCs w:val="26"/>
        </w:rPr>
        <w:t xml:space="preserve"> Tâche</w:t>
      </w:r>
      <w:r w:rsidR="008D0858" w:rsidRPr="00BC7FFD">
        <w:rPr>
          <w:rFonts w:ascii="Constantia" w:hAnsi="Constantia"/>
          <w:color w:val="auto"/>
          <w:sz w:val="26"/>
          <w:szCs w:val="26"/>
        </w:rPr>
        <w:t> :</w:t>
      </w:r>
    </w:p>
    <w:p w:rsidR="00C203AC" w:rsidRPr="00957C5E" w:rsidRDefault="00ED1DB3" w:rsidP="00957C5E">
      <w:pPr>
        <w:pStyle w:val="IntenseQuote"/>
        <w:rPr>
          <w:color w:val="auto"/>
          <w:sz w:val="44"/>
          <w:szCs w:val="44"/>
          <w:lang w:val="en-US"/>
        </w:rPr>
      </w:pPr>
      <w:r>
        <w:rPr>
          <w:color w:val="auto"/>
          <w:sz w:val="24"/>
          <w:szCs w:val="24"/>
        </w:rPr>
        <w:br w:type="page"/>
      </w:r>
      <w:r w:rsidR="00C203AC" w:rsidRPr="00957C5E">
        <w:rPr>
          <w:sz w:val="44"/>
          <w:szCs w:val="44"/>
        </w:rPr>
        <w:lastRenderedPageBreak/>
        <w:t>Conclusion</w:t>
      </w:r>
    </w:p>
    <w:p w:rsidR="00C203AC" w:rsidRPr="00A538B1" w:rsidRDefault="00C203AC" w:rsidP="00957C5E">
      <w:pPr>
        <w:jc w:val="right"/>
        <w:rPr>
          <w:color w:val="auto"/>
          <w:sz w:val="24"/>
          <w:szCs w:val="24"/>
        </w:rPr>
      </w:pPr>
    </w:p>
    <w:p w:rsidR="00C203AC" w:rsidRPr="00A538B1" w:rsidRDefault="007B4AD4" w:rsidP="00957C5E">
      <w:pPr>
        <w:rPr>
          <w:color w:val="auto"/>
          <w:sz w:val="24"/>
          <w:szCs w:val="24"/>
        </w:rPr>
      </w:pPr>
      <w:r w:rsidRPr="00A538B1">
        <w:rPr>
          <w:color w:val="auto"/>
          <w:sz w:val="28"/>
          <w:szCs w:val="28"/>
        </w:rPr>
        <w:t>La ré</w:t>
      </w:r>
      <w:r w:rsidR="00C203AC" w:rsidRPr="00A538B1">
        <w:rPr>
          <w:color w:val="auto"/>
          <w:sz w:val="28"/>
          <w:szCs w:val="28"/>
        </w:rPr>
        <w:t>alisation de ce</w:t>
      </w:r>
      <w:r w:rsidRPr="00A538B1">
        <w:rPr>
          <w:color w:val="auto"/>
          <w:sz w:val="28"/>
          <w:szCs w:val="28"/>
        </w:rPr>
        <w:t xml:space="preserve"> </w:t>
      </w:r>
      <w:r w:rsidR="00A85383">
        <w:rPr>
          <w:color w:val="auto"/>
          <w:sz w:val="28"/>
          <w:szCs w:val="28"/>
        </w:rPr>
        <w:t xml:space="preserve">Projet nous a </w:t>
      </w:r>
      <w:r w:rsidR="00C203AC" w:rsidRPr="00A538B1">
        <w:rPr>
          <w:color w:val="auto"/>
          <w:sz w:val="28"/>
          <w:szCs w:val="28"/>
        </w:rPr>
        <w:t>permi</w:t>
      </w:r>
      <w:r w:rsidR="00A85383">
        <w:rPr>
          <w:color w:val="auto"/>
          <w:sz w:val="28"/>
          <w:szCs w:val="28"/>
        </w:rPr>
        <w:t>s</w:t>
      </w:r>
      <w:r w:rsidR="00C203AC" w:rsidRPr="00A538B1">
        <w:rPr>
          <w:color w:val="auto"/>
          <w:sz w:val="28"/>
          <w:szCs w:val="28"/>
        </w:rPr>
        <w:t xml:space="preserve"> dans un premier lieu d’avoir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une vision sur le temps et </w:t>
      </w:r>
      <w:r w:rsidRPr="00A538B1">
        <w:rPr>
          <w:color w:val="auto"/>
          <w:sz w:val="28"/>
          <w:szCs w:val="28"/>
        </w:rPr>
        <w:t>l’effort que prend le processus</w:t>
      </w:r>
      <w:r w:rsidR="00C203AC" w:rsidRPr="00A538B1">
        <w:rPr>
          <w:color w:val="auto"/>
          <w:sz w:val="28"/>
          <w:szCs w:val="28"/>
        </w:rPr>
        <w:t xml:space="preserve"> de développement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d’une</w:t>
      </w:r>
      <w:r w:rsidRPr="00A538B1">
        <w:rPr>
          <w:color w:val="auto"/>
          <w:sz w:val="24"/>
          <w:szCs w:val="24"/>
        </w:rPr>
        <w:t xml:space="preserve"> </w:t>
      </w:r>
      <w:r w:rsidR="00A85383">
        <w:rPr>
          <w:color w:val="auto"/>
          <w:sz w:val="28"/>
          <w:szCs w:val="28"/>
        </w:rPr>
        <w:t xml:space="preserve">application web </w:t>
      </w:r>
      <w:r w:rsidR="00C203AC" w:rsidRPr="00A538B1">
        <w:rPr>
          <w:color w:val="auto"/>
          <w:sz w:val="28"/>
          <w:szCs w:val="28"/>
        </w:rPr>
        <w:t>et de faire face au différentes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contraintes et </w:t>
      </w:r>
      <w:r w:rsidRPr="00A538B1">
        <w:rPr>
          <w:color w:val="auto"/>
          <w:sz w:val="28"/>
          <w:szCs w:val="28"/>
        </w:rPr>
        <w:t>problématiques de compatibilité</w:t>
      </w:r>
      <w:r w:rsidR="00C203AC" w:rsidRPr="00A538B1">
        <w:rPr>
          <w:color w:val="auto"/>
          <w:sz w:val="28"/>
          <w:szCs w:val="28"/>
        </w:rPr>
        <w:t>, de travail en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équipe et de  gestion de temps.</w:t>
      </w:r>
    </w:p>
    <w:p w:rsidR="00C203AC" w:rsidRPr="00A538B1" w:rsidRDefault="00C203AC" w:rsidP="00957C5E">
      <w:pPr>
        <w:tabs>
          <w:tab w:val="left" w:pos="14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 Durant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notre</w:t>
      </w:r>
      <w:r w:rsidR="007B4AD4" w:rsidRPr="00A538B1">
        <w:rPr>
          <w:color w:val="auto"/>
          <w:sz w:val="28"/>
          <w:szCs w:val="28"/>
        </w:rPr>
        <w:t xml:space="preserve"> </w:t>
      </w:r>
      <w:r w:rsidR="007958CC">
        <w:rPr>
          <w:color w:val="auto"/>
          <w:sz w:val="28"/>
          <w:szCs w:val="28"/>
        </w:rPr>
        <w:t>stage</w:t>
      </w:r>
      <w:r w:rsidRPr="00A538B1">
        <w:rPr>
          <w:color w:val="auto"/>
          <w:sz w:val="28"/>
          <w:szCs w:val="28"/>
        </w:rPr>
        <w:t>,</w:t>
      </w:r>
      <w:r w:rsidR="007958CC">
        <w:rPr>
          <w:color w:val="auto"/>
          <w:sz w:val="28"/>
          <w:szCs w:val="28"/>
        </w:rPr>
        <w:t xml:space="preserve"> </w:t>
      </w:r>
      <w:r w:rsidR="00A85383">
        <w:rPr>
          <w:color w:val="auto"/>
          <w:sz w:val="28"/>
          <w:szCs w:val="28"/>
        </w:rPr>
        <w:t>nous avons pu</w:t>
      </w:r>
      <w:r w:rsidRPr="00A538B1">
        <w:rPr>
          <w:color w:val="auto"/>
          <w:sz w:val="28"/>
          <w:szCs w:val="28"/>
        </w:rPr>
        <w:t xml:space="preserve"> </w:t>
      </w:r>
      <w:r w:rsidR="007958CC" w:rsidRPr="00A538B1">
        <w:rPr>
          <w:color w:val="auto"/>
          <w:sz w:val="28"/>
          <w:szCs w:val="28"/>
        </w:rPr>
        <w:t>maitriser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d’une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faç</w:t>
      </w:r>
      <w:r w:rsidR="007B4AD4" w:rsidRPr="00A538B1">
        <w:rPr>
          <w:color w:val="auto"/>
          <w:sz w:val="28"/>
          <w:szCs w:val="28"/>
        </w:rPr>
        <w:t xml:space="preserve">on plus approfondie </w:t>
      </w:r>
      <w:r w:rsidRPr="00A538B1">
        <w:rPr>
          <w:color w:val="auto"/>
          <w:sz w:val="28"/>
          <w:szCs w:val="28"/>
        </w:rPr>
        <w:t>la conception et le développement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d’une applicatio</w:t>
      </w:r>
      <w:r w:rsidR="007958CC">
        <w:rPr>
          <w:color w:val="auto"/>
          <w:sz w:val="28"/>
          <w:szCs w:val="28"/>
        </w:rPr>
        <w:t>n web sous le Framework Laravel</w:t>
      </w:r>
      <w:r w:rsidRPr="00A538B1">
        <w:rPr>
          <w:color w:val="auto"/>
          <w:sz w:val="28"/>
          <w:szCs w:val="28"/>
        </w:rPr>
        <w:t>, en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apprenant</w:t>
      </w:r>
      <w:r w:rsidR="007B4AD4" w:rsidRPr="00A538B1">
        <w:rPr>
          <w:color w:val="auto"/>
          <w:sz w:val="28"/>
          <w:szCs w:val="28"/>
        </w:rPr>
        <w:t xml:space="preserve"> ainsi les méthodologies de ré</w:t>
      </w:r>
      <w:r w:rsidRPr="00A538B1">
        <w:rPr>
          <w:color w:val="auto"/>
          <w:sz w:val="28"/>
          <w:szCs w:val="28"/>
        </w:rPr>
        <w:t>solutions des problèmes et la logique de la programmation.</w:t>
      </w:r>
    </w:p>
    <w:p w:rsidR="00C203AC" w:rsidRPr="00A538B1" w:rsidRDefault="007B4AD4" w:rsidP="00957C5E">
      <w:pPr>
        <w:tabs>
          <w:tab w:val="left" w:pos="14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Les o</w:t>
      </w:r>
      <w:r w:rsidR="00C203AC" w:rsidRPr="00A538B1">
        <w:rPr>
          <w:color w:val="auto"/>
          <w:sz w:val="28"/>
          <w:szCs w:val="28"/>
        </w:rPr>
        <w:t>bjectifs</w:t>
      </w:r>
      <w:r w:rsidRPr="00A538B1">
        <w:rPr>
          <w:color w:val="auto"/>
          <w:sz w:val="28"/>
          <w:szCs w:val="28"/>
        </w:rPr>
        <w:t xml:space="preserve"> g</w:t>
      </w:r>
      <w:r w:rsidR="00A85383">
        <w:rPr>
          <w:color w:val="auto"/>
          <w:sz w:val="28"/>
          <w:szCs w:val="28"/>
        </w:rPr>
        <w:t>loba</w:t>
      </w:r>
      <w:r w:rsidR="00F16488">
        <w:rPr>
          <w:color w:val="auto"/>
          <w:sz w:val="28"/>
          <w:szCs w:val="28"/>
        </w:rPr>
        <w:t>ux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et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spécifiques</w:t>
      </w:r>
      <w:r w:rsidRPr="00A538B1">
        <w:rPr>
          <w:color w:val="auto"/>
          <w:sz w:val="28"/>
          <w:szCs w:val="28"/>
        </w:rPr>
        <w:t xml:space="preserve"> défini</w:t>
      </w:r>
      <w:r w:rsidR="00C203AC" w:rsidRPr="00A538B1">
        <w:rPr>
          <w:color w:val="auto"/>
          <w:sz w:val="28"/>
          <w:szCs w:val="28"/>
        </w:rPr>
        <w:t>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dans le cahier des charges on</w:t>
      </w:r>
      <w:r w:rsidRPr="00A538B1">
        <w:rPr>
          <w:color w:val="auto"/>
          <w:sz w:val="28"/>
          <w:szCs w:val="28"/>
        </w:rPr>
        <w:t>t</w:t>
      </w:r>
      <w:r w:rsidR="00C203AC" w:rsidRPr="00A538B1">
        <w:rPr>
          <w:color w:val="auto"/>
          <w:sz w:val="28"/>
          <w:szCs w:val="28"/>
        </w:rPr>
        <w:t xml:space="preserve"> été</w:t>
      </w:r>
      <w:r w:rsidRPr="00A538B1">
        <w:rPr>
          <w:color w:val="auto"/>
          <w:sz w:val="28"/>
          <w:szCs w:val="28"/>
        </w:rPr>
        <w:t xml:space="preserve"> pris en considération et élaborés </w:t>
      </w:r>
      <w:r w:rsidR="00C203AC" w:rsidRPr="00A538B1">
        <w:rPr>
          <w:color w:val="auto"/>
          <w:sz w:val="28"/>
          <w:szCs w:val="28"/>
        </w:rPr>
        <w:t>dans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l’application </w:t>
      </w:r>
      <w:r w:rsidR="00F16488">
        <w:rPr>
          <w:color w:val="auto"/>
          <w:sz w:val="28"/>
          <w:szCs w:val="28"/>
        </w:rPr>
        <w:t>à hauteur de</w:t>
      </w:r>
      <w:r w:rsidR="00C203AC" w:rsidRPr="00A538B1">
        <w:rPr>
          <w:color w:val="auto"/>
          <w:sz w:val="28"/>
          <w:szCs w:val="28"/>
        </w:rPr>
        <w:t xml:space="preserve"> 98%.</w:t>
      </w:r>
    </w:p>
    <w:p w:rsidR="00C203AC" w:rsidRPr="00A538B1" w:rsidRDefault="00C203AC" w:rsidP="00957C5E">
      <w:pPr>
        <w:tabs>
          <w:tab w:val="left" w:pos="1440"/>
        </w:tabs>
        <w:rPr>
          <w:color w:val="auto"/>
          <w:sz w:val="28"/>
          <w:szCs w:val="28"/>
        </w:rPr>
      </w:pPr>
    </w:p>
    <w:p w:rsidR="00C203AC" w:rsidRPr="00A538B1" w:rsidRDefault="00A85383" w:rsidP="00957C5E">
      <w:pPr>
        <w:tabs>
          <w:tab w:val="left" w:pos="1440"/>
        </w:tabs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En fin nous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</w:t>
      </w:r>
      <w:r>
        <w:rPr>
          <w:color w:val="auto"/>
          <w:sz w:val="28"/>
          <w:szCs w:val="28"/>
        </w:rPr>
        <w:t>pérons</w:t>
      </w:r>
      <w:r w:rsidR="00C203AC" w:rsidRPr="00A538B1">
        <w:rPr>
          <w:color w:val="auto"/>
          <w:sz w:val="28"/>
          <w:szCs w:val="28"/>
        </w:rPr>
        <w:t xml:space="preserve"> que notre travail </w:t>
      </w:r>
      <w:r>
        <w:rPr>
          <w:color w:val="auto"/>
          <w:sz w:val="28"/>
          <w:szCs w:val="28"/>
        </w:rPr>
        <w:t>soit</w:t>
      </w:r>
      <w:r w:rsidR="00C203AC" w:rsidRPr="00A538B1">
        <w:rPr>
          <w:color w:val="auto"/>
          <w:sz w:val="28"/>
          <w:szCs w:val="28"/>
        </w:rPr>
        <w:t xml:space="preserve"> à la hauteur des expectations de nos</w:t>
      </w:r>
      <w:r w:rsidR="007B4AD4" w:rsidRPr="00A538B1">
        <w:rPr>
          <w:color w:val="auto"/>
          <w:sz w:val="28"/>
          <w:szCs w:val="28"/>
        </w:rPr>
        <w:t xml:space="preserve"> encadrants </w:t>
      </w:r>
      <w:r w:rsidR="00C203AC" w:rsidRPr="00A538B1">
        <w:rPr>
          <w:color w:val="auto"/>
          <w:sz w:val="28"/>
          <w:szCs w:val="28"/>
        </w:rPr>
        <w:t>et de toute</w:t>
      </w:r>
      <w:r w:rsidR="007B4AD4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l’entreprise Connect To All.</w:t>
      </w:r>
    </w:p>
    <w:p w:rsidR="00C203AC" w:rsidRPr="00A538B1" w:rsidRDefault="00C203AC" w:rsidP="00957C5E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FD7140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>Fin.</w:t>
      </w:r>
    </w:p>
    <w:sectPr w:rsidR="00DD23CD" w:rsidRPr="00A538B1" w:rsidSect="00C73099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2B8B" w:rsidRDefault="00862B8B" w:rsidP="0005124F">
      <w:pPr>
        <w:spacing w:before="0" w:after="0" w:line="240" w:lineRule="auto"/>
      </w:pPr>
      <w:r>
        <w:separator/>
      </w:r>
    </w:p>
  </w:endnote>
  <w:endnote w:type="continuationSeparator" w:id="0">
    <w:p w:rsidR="00862B8B" w:rsidRDefault="00862B8B" w:rsidP="0005124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itstream Charter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91338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123FE" w:rsidRDefault="003123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0779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3123FE" w:rsidRDefault="003123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2B8B" w:rsidRDefault="00862B8B" w:rsidP="0005124F">
      <w:pPr>
        <w:spacing w:before="0" w:after="0" w:line="240" w:lineRule="auto"/>
      </w:pPr>
      <w:r>
        <w:separator/>
      </w:r>
    </w:p>
  </w:footnote>
  <w:footnote w:type="continuationSeparator" w:id="0">
    <w:p w:rsidR="00862B8B" w:rsidRDefault="00862B8B" w:rsidP="0005124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23FE" w:rsidRPr="0005124F" w:rsidRDefault="003123FE" w:rsidP="0005124F">
    <w:pPr>
      <w:pStyle w:val="Standard"/>
      <w:jc w:val="center"/>
      <w:rPr>
        <w:rFonts w:ascii="Bitstream Charter" w:hAnsi="Bitstream Charter"/>
        <w:b/>
        <w:bCs/>
        <w:color w:val="0F243E" w:themeColor="text2" w:themeShade="80"/>
        <w:sz w:val="28"/>
      </w:rPr>
    </w:pPr>
    <w:r w:rsidRPr="0005124F">
      <w:rPr>
        <w:rFonts w:ascii="Bitstream Charter" w:hAnsi="Bitstream Charter"/>
        <w:b/>
        <w:bCs/>
        <w:color w:val="0F243E" w:themeColor="text2" w:themeShade="80"/>
        <w:sz w:val="28"/>
      </w:rPr>
      <w:t>École Marocaine des Sciences de l’ingénieur</w:t>
    </w:r>
    <w:r>
      <w:rPr>
        <w:rFonts w:ascii="Bitstream Charter" w:hAnsi="Bitstream Charter"/>
        <w:b/>
        <w:bCs/>
        <w:color w:val="0F243E" w:themeColor="text2" w:themeShade="80"/>
        <w:sz w:val="28"/>
      </w:rPr>
      <w:t xml:space="preserve"> à Rabat</w:t>
    </w:r>
  </w:p>
  <w:p w:rsidR="003123FE" w:rsidRPr="0005124F" w:rsidRDefault="003123FE" w:rsidP="0005124F">
    <w:pPr>
      <w:pStyle w:val="Standard"/>
      <w:jc w:val="center"/>
      <w:rPr>
        <w:rFonts w:ascii="Bitstream Charter" w:hAnsi="Bitstream Charter"/>
        <w:b/>
        <w:bCs/>
        <w:color w:val="0F243E" w:themeColor="text2" w:themeShade="80"/>
        <w:sz w:val="28"/>
      </w:rPr>
    </w:pPr>
    <w:r w:rsidRPr="0005124F">
      <w:rPr>
        <w:rFonts w:ascii="Bitstream Charter" w:hAnsi="Bitstream Charter"/>
        <w:b/>
        <w:bCs/>
        <w:color w:val="0F243E" w:themeColor="text2" w:themeShade="80"/>
        <w:sz w:val="28"/>
      </w:rPr>
      <w:t>2017-2018</w:t>
    </w:r>
  </w:p>
  <w:p w:rsidR="003123FE" w:rsidRPr="0005124F" w:rsidRDefault="003123FE">
    <w:pPr>
      <w:pStyle w:val="Header"/>
      <w:rPr>
        <w:color w:val="17365D" w:themeColor="text2" w:themeShade="B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1" type="#_x0000_t75" style="width:11.2pt;height:11.2pt" o:bullet="t">
        <v:imagedata r:id="rId1" o:title="msoB963"/>
      </v:shape>
    </w:pict>
  </w:numPicBullet>
  <w:abstractNum w:abstractNumId="0" w15:restartNumberingAfterBreak="0">
    <w:nsid w:val="00000009"/>
    <w:multiLevelType w:val="hybridMultilevel"/>
    <w:tmpl w:val="7644A45C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C"/>
    <w:multiLevelType w:val="hybridMultilevel"/>
    <w:tmpl w:val="579478FE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62477"/>
    <w:multiLevelType w:val="hybridMultilevel"/>
    <w:tmpl w:val="5BCE5B6A"/>
    <w:lvl w:ilvl="0" w:tplc="040C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1C76D8C"/>
    <w:multiLevelType w:val="hybridMultilevel"/>
    <w:tmpl w:val="BF90B052"/>
    <w:lvl w:ilvl="0" w:tplc="B0DA4DE0">
      <w:start w:val="1"/>
      <w:numFmt w:val="upperRoman"/>
      <w:lvlText w:val="%1."/>
      <w:lvlJc w:val="right"/>
      <w:pPr>
        <w:ind w:left="502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69D54BF"/>
    <w:multiLevelType w:val="hybridMultilevel"/>
    <w:tmpl w:val="E424F84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5397"/>
    <w:multiLevelType w:val="hybridMultilevel"/>
    <w:tmpl w:val="027EED52"/>
    <w:lvl w:ilvl="0" w:tplc="040C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119123FC"/>
    <w:multiLevelType w:val="hybridMultilevel"/>
    <w:tmpl w:val="68808B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623A5"/>
    <w:multiLevelType w:val="hybridMultilevel"/>
    <w:tmpl w:val="95D8FC50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270EE7"/>
    <w:multiLevelType w:val="hybridMultilevel"/>
    <w:tmpl w:val="0FA0DC16"/>
    <w:lvl w:ilvl="0" w:tplc="040C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1AD1780D"/>
    <w:multiLevelType w:val="hybridMultilevel"/>
    <w:tmpl w:val="B3508FAC"/>
    <w:lvl w:ilvl="0" w:tplc="040C000D">
      <w:start w:val="1"/>
      <w:numFmt w:val="bullet"/>
      <w:lvlText w:val=""/>
      <w:lvlJc w:val="left"/>
      <w:pPr>
        <w:ind w:left="127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1DB3014D"/>
    <w:multiLevelType w:val="hybridMultilevel"/>
    <w:tmpl w:val="C5ACFD26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 w15:restartNumberingAfterBreak="0">
    <w:nsid w:val="2332697C"/>
    <w:multiLevelType w:val="hybridMultilevel"/>
    <w:tmpl w:val="2A7C5AE0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51D7179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25597D"/>
    <w:multiLevelType w:val="hybridMultilevel"/>
    <w:tmpl w:val="C31477B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A72CB"/>
    <w:multiLevelType w:val="hybridMultilevel"/>
    <w:tmpl w:val="44B2E51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A4203"/>
    <w:multiLevelType w:val="hybridMultilevel"/>
    <w:tmpl w:val="971A60E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35B347B7"/>
    <w:multiLevelType w:val="hybridMultilevel"/>
    <w:tmpl w:val="E12C13E2"/>
    <w:lvl w:ilvl="0" w:tplc="040C0019">
      <w:start w:val="1"/>
      <w:numFmt w:val="lowerLetter"/>
      <w:lvlText w:val="%1."/>
      <w:lvlJc w:val="left"/>
      <w:pPr>
        <w:ind w:left="2203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7" w15:restartNumberingAfterBreak="0">
    <w:nsid w:val="362431FF"/>
    <w:multiLevelType w:val="hybridMultilevel"/>
    <w:tmpl w:val="616CC03C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36384351"/>
    <w:multiLevelType w:val="hybridMultilevel"/>
    <w:tmpl w:val="5C5CCE64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DE53A5B"/>
    <w:multiLevelType w:val="hybridMultilevel"/>
    <w:tmpl w:val="EE9A19A8"/>
    <w:lvl w:ilvl="0" w:tplc="360249EA">
      <w:start w:val="1"/>
      <w:numFmt w:val="decimal"/>
      <w:lvlText w:val="%1-"/>
      <w:lvlJc w:val="left"/>
      <w:pPr>
        <w:ind w:left="221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0" w15:restartNumberingAfterBreak="0">
    <w:nsid w:val="44B05B87"/>
    <w:multiLevelType w:val="hybridMultilevel"/>
    <w:tmpl w:val="37F07C50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46E1634C"/>
    <w:multiLevelType w:val="hybridMultilevel"/>
    <w:tmpl w:val="544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35158"/>
    <w:multiLevelType w:val="hybridMultilevel"/>
    <w:tmpl w:val="E042D86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715CF0"/>
    <w:multiLevelType w:val="hybridMultilevel"/>
    <w:tmpl w:val="95D8FC50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8B334C"/>
    <w:multiLevelType w:val="hybridMultilevel"/>
    <w:tmpl w:val="971A60E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5" w15:restartNumberingAfterBreak="0">
    <w:nsid w:val="4C300C00"/>
    <w:multiLevelType w:val="hybridMultilevel"/>
    <w:tmpl w:val="A782D02E"/>
    <w:lvl w:ilvl="0" w:tplc="7408D0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E7FCB"/>
    <w:multiLevelType w:val="hybridMultilevel"/>
    <w:tmpl w:val="5016EBCA"/>
    <w:lvl w:ilvl="0" w:tplc="040C000F">
      <w:start w:val="1"/>
      <w:numFmt w:val="decimal"/>
      <w:lvlText w:val="%1."/>
      <w:lvlJc w:val="left"/>
      <w:pPr>
        <w:ind w:left="1222" w:hanging="360"/>
      </w:p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7" w15:restartNumberingAfterBreak="0">
    <w:nsid w:val="4ED757CA"/>
    <w:multiLevelType w:val="hybridMultilevel"/>
    <w:tmpl w:val="51B2771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0366DB8"/>
    <w:multiLevelType w:val="hybridMultilevel"/>
    <w:tmpl w:val="0F244860"/>
    <w:lvl w:ilvl="0" w:tplc="040C000D">
      <w:start w:val="1"/>
      <w:numFmt w:val="bullet"/>
      <w:lvlText w:val=""/>
      <w:lvlJc w:val="left"/>
      <w:pPr>
        <w:ind w:left="127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9" w15:restartNumberingAfterBreak="0">
    <w:nsid w:val="51C64FED"/>
    <w:multiLevelType w:val="hybridMultilevel"/>
    <w:tmpl w:val="EB00EB8A"/>
    <w:lvl w:ilvl="0" w:tplc="040C0019">
      <w:start w:val="1"/>
      <w:numFmt w:val="lowerLetter"/>
      <w:lvlText w:val="%1."/>
      <w:lvlJc w:val="left"/>
      <w:pPr>
        <w:ind w:left="1215" w:hanging="360"/>
      </w:pPr>
    </w:lvl>
    <w:lvl w:ilvl="1" w:tplc="040C0019" w:tentative="1">
      <w:start w:val="1"/>
      <w:numFmt w:val="lowerLetter"/>
      <w:lvlText w:val="%2."/>
      <w:lvlJc w:val="left"/>
      <w:pPr>
        <w:ind w:left="1935" w:hanging="360"/>
      </w:pPr>
    </w:lvl>
    <w:lvl w:ilvl="2" w:tplc="040C001B" w:tentative="1">
      <w:start w:val="1"/>
      <w:numFmt w:val="lowerRoman"/>
      <w:lvlText w:val="%3."/>
      <w:lvlJc w:val="right"/>
      <w:pPr>
        <w:ind w:left="2655" w:hanging="180"/>
      </w:pPr>
    </w:lvl>
    <w:lvl w:ilvl="3" w:tplc="040C000F" w:tentative="1">
      <w:start w:val="1"/>
      <w:numFmt w:val="decimal"/>
      <w:lvlText w:val="%4."/>
      <w:lvlJc w:val="left"/>
      <w:pPr>
        <w:ind w:left="3375" w:hanging="360"/>
      </w:pPr>
    </w:lvl>
    <w:lvl w:ilvl="4" w:tplc="040C0019" w:tentative="1">
      <w:start w:val="1"/>
      <w:numFmt w:val="lowerLetter"/>
      <w:lvlText w:val="%5."/>
      <w:lvlJc w:val="left"/>
      <w:pPr>
        <w:ind w:left="4095" w:hanging="360"/>
      </w:pPr>
    </w:lvl>
    <w:lvl w:ilvl="5" w:tplc="040C001B" w:tentative="1">
      <w:start w:val="1"/>
      <w:numFmt w:val="lowerRoman"/>
      <w:lvlText w:val="%6."/>
      <w:lvlJc w:val="right"/>
      <w:pPr>
        <w:ind w:left="4815" w:hanging="180"/>
      </w:pPr>
    </w:lvl>
    <w:lvl w:ilvl="6" w:tplc="040C000F" w:tentative="1">
      <w:start w:val="1"/>
      <w:numFmt w:val="decimal"/>
      <w:lvlText w:val="%7."/>
      <w:lvlJc w:val="left"/>
      <w:pPr>
        <w:ind w:left="5535" w:hanging="360"/>
      </w:pPr>
    </w:lvl>
    <w:lvl w:ilvl="7" w:tplc="040C0019" w:tentative="1">
      <w:start w:val="1"/>
      <w:numFmt w:val="lowerLetter"/>
      <w:lvlText w:val="%8."/>
      <w:lvlJc w:val="left"/>
      <w:pPr>
        <w:ind w:left="6255" w:hanging="360"/>
      </w:pPr>
    </w:lvl>
    <w:lvl w:ilvl="8" w:tplc="040C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0" w15:restartNumberingAfterBreak="0">
    <w:nsid w:val="5E5B0F4F"/>
    <w:multiLevelType w:val="hybridMultilevel"/>
    <w:tmpl w:val="55CA9C4A"/>
    <w:lvl w:ilvl="0" w:tplc="6D803076">
      <w:start w:val="1"/>
      <w:numFmt w:val="decimal"/>
      <w:lvlText w:val="%1."/>
      <w:lvlJc w:val="left"/>
      <w:pPr>
        <w:ind w:left="1211" w:hanging="360"/>
      </w:pPr>
      <w:rPr>
        <w:b w:val="0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1" w15:restartNumberingAfterBreak="0">
    <w:nsid w:val="5EEF4A46"/>
    <w:multiLevelType w:val="hybridMultilevel"/>
    <w:tmpl w:val="586A46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54EED"/>
    <w:multiLevelType w:val="hybridMultilevel"/>
    <w:tmpl w:val="299ED9D8"/>
    <w:lvl w:ilvl="0" w:tplc="040C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612E799F"/>
    <w:multiLevelType w:val="hybridMultilevel"/>
    <w:tmpl w:val="29CA8644"/>
    <w:lvl w:ilvl="0" w:tplc="E4AEA2B2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44320EE"/>
    <w:multiLevelType w:val="hybridMultilevel"/>
    <w:tmpl w:val="4DA4F108"/>
    <w:lvl w:ilvl="0" w:tplc="040C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5" w15:restartNumberingAfterBreak="0">
    <w:nsid w:val="659019CB"/>
    <w:multiLevelType w:val="hybridMultilevel"/>
    <w:tmpl w:val="8318B8C4"/>
    <w:lvl w:ilvl="0" w:tplc="040C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67100D7C"/>
    <w:multiLevelType w:val="hybridMultilevel"/>
    <w:tmpl w:val="51B2771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6C3168E9"/>
    <w:multiLevelType w:val="hybridMultilevel"/>
    <w:tmpl w:val="F9584BBA"/>
    <w:lvl w:ilvl="0" w:tplc="040C0013">
      <w:start w:val="1"/>
      <w:numFmt w:val="upperRoman"/>
      <w:lvlText w:val="%1."/>
      <w:lvlJc w:val="right"/>
      <w:pPr>
        <w:ind w:left="795" w:hanging="360"/>
      </w:p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8" w15:restartNumberingAfterBreak="0">
    <w:nsid w:val="6CA54E8D"/>
    <w:multiLevelType w:val="hybridMultilevel"/>
    <w:tmpl w:val="A9EC70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4104EF"/>
    <w:multiLevelType w:val="hybridMultilevel"/>
    <w:tmpl w:val="C64004B8"/>
    <w:lvl w:ilvl="0" w:tplc="360249EA">
      <w:start w:val="1"/>
      <w:numFmt w:val="decimal"/>
      <w:lvlText w:val="%1-"/>
      <w:lvlJc w:val="left"/>
      <w:pPr>
        <w:ind w:left="257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94" w:hanging="360"/>
      </w:pPr>
    </w:lvl>
    <w:lvl w:ilvl="2" w:tplc="040C001B" w:tentative="1">
      <w:start w:val="1"/>
      <w:numFmt w:val="lowerRoman"/>
      <w:lvlText w:val="%3."/>
      <w:lvlJc w:val="right"/>
      <w:pPr>
        <w:ind w:left="4014" w:hanging="180"/>
      </w:pPr>
    </w:lvl>
    <w:lvl w:ilvl="3" w:tplc="040C000F" w:tentative="1">
      <w:start w:val="1"/>
      <w:numFmt w:val="decimal"/>
      <w:lvlText w:val="%4."/>
      <w:lvlJc w:val="left"/>
      <w:pPr>
        <w:ind w:left="4734" w:hanging="360"/>
      </w:pPr>
    </w:lvl>
    <w:lvl w:ilvl="4" w:tplc="040C0019" w:tentative="1">
      <w:start w:val="1"/>
      <w:numFmt w:val="lowerLetter"/>
      <w:lvlText w:val="%5."/>
      <w:lvlJc w:val="left"/>
      <w:pPr>
        <w:ind w:left="5454" w:hanging="360"/>
      </w:pPr>
    </w:lvl>
    <w:lvl w:ilvl="5" w:tplc="040C001B" w:tentative="1">
      <w:start w:val="1"/>
      <w:numFmt w:val="lowerRoman"/>
      <w:lvlText w:val="%6."/>
      <w:lvlJc w:val="right"/>
      <w:pPr>
        <w:ind w:left="6174" w:hanging="180"/>
      </w:pPr>
    </w:lvl>
    <w:lvl w:ilvl="6" w:tplc="040C000F" w:tentative="1">
      <w:start w:val="1"/>
      <w:numFmt w:val="decimal"/>
      <w:lvlText w:val="%7."/>
      <w:lvlJc w:val="left"/>
      <w:pPr>
        <w:ind w:left="6894" w:hanging="360"/>
      </w:pPr>
    </w:lvl>
    <w:lvl w:ilvl="7" w:tplc="040C0019" w:tentative="1">
      <w:start w:val="1"/>
      <w:numFmt w:val="lowerLetter"/>
      <w:lvlText w:val="%8."/>
      <w:lvlJc w:val="left"/>
      <w:pPr>
        <w:ind w:left="7614" w:hanging="360"/>
      </w:pPr>
    </w:lvl>
    <w:lvl w:ilvl="8" w:tplc="040C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40" w15:restartNumberingAfterBreak="0">
    <w:nsid w:val="7475733D"/>
    <w:multiLevelType w:val="hybridMultilevel"/>
    <w:tmpl w:val="487C11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D405E7"/>
    <w:multiLevelType w:val="hybridMultilevel"/>
    <w:tmpl w:val="1C5087E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376BCA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A7D58AB"/>
    <w:multiLevelType w:val="hybridMultilevel"/>
    <w:tmpl w:val="E57A354A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7C0CB7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7"/>
  </w:num>
  <w:num w:numId="2">
    <w:abstractNumId w:val="3"/>
  </w:num>
  <w:num w:numId="3">
    <w:abstractNumId w:val="11"/>
  </w:num>
  <w:num w:numId="4">
    <w:abstractNumId w:val="20"/>
  </w:num>
  <w:num w:numId="5">
    <w:abstractNumId w:val="18"/>
  </w:num>
  <w:num w:numId="6">
    <w:abstractNumId w:val="26"/>
  </w:num>
  <w:num w:numId="7">
    <w:abstractNumId w:val="19"/>
  </w:num>
  <w:num w:numId="8">
    <w:abstractNumId w:val="17"/>
  </w:num>
  <w:num w:numId="9">
    <w:abstractNumId w:val="39"/>
  </w:num>
  <w:num w:numId="10">
    <w:abstractNumId w:val="31"/>
  </w:num>
  <w:num w:numId="11">
    <w:abstractNumId w:val="16"/>
  </w:num>
  <w:num w:numId="12">
    <w:abstractNumId w:val="30"/>
  </w:num>
  <w:num w:numId="13">
    <w:abstractNumId w:val="15"/>
  </w:num>
  <w:num w:numId="14">
    <w:abstractNumId w:val="27"/>
  </w:num>
  <w:num w:numId="15">
    <w:abstractNumId w:val="14"/>
  </w:num>
  <w:num w:numId="16">
    <w:abstractNumId w:val="10"/>
  </w:num>
  <w:num w:numId="17">
    <w:abstractNumId w:val="21"/>
  </w:num>
  <w:num w:numId="18">
    <w:abstractNumId w:val="4"/>
  </w:num>
  <w:num w:numId="19">
    <w:abstractNumId w:val="5"/>
  </w:num>
  <w:num w:numId="20">
    <w:abstractNumId w:val="9"/>
  </w:num>
  <w:num w:numId="21">
    <w:abstractNumId w:val="28"/>
  </w:num>
  <w:num w:numId="22">
    <w:abstractNumId w:val="32"/>
  </w:num>
  <w:num w:numId="23">
    <w:abstractNumId w:val="38"/>
  </w:num>
  <w:num w:numId="24">
    <w:abstractNumId w:val="41"/>
  </w:num>
  <w:num w:numId="25">
    <w:abstractNumId w:val="25"/>
  </w:num>
  <w:num w:numId="26">
    <w:abstractNumId w:val="40"/>
  </w:num>
  <w:num w:numId="27">
    <w:abstractNumId w:val="33"/>
  </w:num>
  <w:num w:numId="28">
    <w:abstractNumId w:val="29"/>
  </w:num>
  <w:num w:numId="29">
    <w:abstractNumId w:val="24"/>
  </w:num>
  <w:num w:numId="30">
    <w:abstractNumId w:val="12"/>
  </w:num>
  <w:num w:numId="31">
    <w:abstractNumId w:val="42"/>
  </w:num>
  <w:num w:numId="32">
    <w:abstractNumId w:val="44"/>
  </w:num>
  <w:num w:numId="33">
    <w:abstractNumId w:val="36"/>
  </w:num>
  <w:num w:numId="34">
    <w:abstractNumId w:val="23"/>
  </w:num>
  <w:num w:numId="35">
    <w:abstractNumId w:val="8"/>
  </w:num>
  <w:num w:numId="36">
    <w:abstractNumId w:val="7"/>
  </w:num>
  <w:num w:numId="37">
    <w:abstractNumId w:val="13"/>
  </w:num>
  <w:num w:numId="38">
    <w:abstractNumId w:val="0"/>
  </w:num>
  <w:num w:numId="39">
    <w:abstractNumId w:val="34"/>
  </w:num>
  <w:num w:numId="40">
    <w:abstractNumId w:val="2"/>
  </w:num>
  <w:num w:numId="41">
    <w:abstractNumId w:val="1"/>
  </w:num>
  <w:num w:numId="42">
    <w:abstractNumId w:val="22"/>
  </w:num>
  <w:num w:numId="43">
    <w:abstractNumId w:val="6"/>
  </w:num>
  <w:num w:numId="44">
    <w:abstractNumId w:val="43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24F"/>
    <w:rsid w:val="0001011A"/>
    <w:rsid w:val="00010CA2"/>
    <w:rsid w:val="00023253"/>
    <w:rsid w:val="0005124F"/>
    <w:rsid w:val="00066C8A"/>
    <w:rsid w:val="000774D4"/>
    <w:rsid w:val="000908A9"/>
    <w:rsid w:val="00095F63"/>
    <w:rsid w:val="000B416D"/>
    <w:rsid w:val="000C4699"/>
    <w:rsid w:val="000E1193"/>
    <w:rsid w:val="000F2E25"/>
    <w:rsid w:val="001534DE"/>
    <w:rsid w:val="00190BE5"/>
    <w:rsid w:val="001A0779"/>
    <w:rsid w:val="001A4AF2"/>
    <w:rsid w:val="001C62E1"/>
    <w:rsid w:val="001E7346"/>
    <w:rsid w:val="001F5E29"/>
    <w:rsid w:val="00205C36"/>
    <w:rsid w:val="00213612"/>
    <w:rsid w:val="0022742F"/>
    <w:rsid w:val="002467A3"/>
    <w:rsid w:val="00255262"/>
    <w:rsid w:val="00262CAC"/>
    <w:rsid w:val="002675C0"/>
    <w:rsid w:val="002755FA"/>
    <w:rsid w:val="00277E7C"/>
    <w:rsid w:val="00296047"/>
    <w:rsid w:val="002E5DE5"/>
    <w:rsid w:val="00302ADD"/>
    <w:rsid w:val="003123FE"/>
    <w:rsid w:val="003213FD"/>
    <w:rsid w:val="00325418"/>
    <w:rsid w:val="0039097A"/>
    <w:rsid w:val="003B545C"/>
    <w:rsid w:val="003B7A2F"/>
    <w:rsid w:val="003C5566"/>
    <w:rsid w:val="003E0377"/>
    <w:rsid w:val="003E5900"/>
    <w:rsid w:val="003F5191"/>
    <w:rsid w:val="00442837"/>
    <w:rsid w:val="00457F79"/>
    <w:rsid w:val="00484F90"/>
    <w:rsid w:val="004B62DB"/>
    <w:rsid w:val="004C4BC0"/>
    <w:rsid w:val="004D3D20"/>
    <w:rsid w:val="005023C1"/>
    <w:rsid w:val="0053107E"/>
    <w:rsid w:val="00534F02"/>
    <w:rsid w:val="00545D05"/>
    <w:rsid w:val="00554559"/>
    <w:rsid w:val="00554D5C"/>
    <w:rsid w:val="005619D5"/>
    <w:rsid w:val="00582996"/>
    <w:rsid w:val="00585633"/>
    <w:rsid w:val="00595A9F"/>
    <w:rsid w:val="00596C5A"/>
    <w:rsid w:val="00596DA0"/>
    <w:rsid w:val="005A50FC"/>
    <w:rsid w:val="005C3112"/>
    <w:rsid w:val="005E153C"/>
    <w:rsid w:val="005E176B"/>
    <w:rsid w:val="005F3F7B"/>
    <w:rsid w:val="005F4AED"/>
    <w:rsid w:val="00612714"/>
    <w:rsid w:val="006306A5"/>
    <w:rsid w:val="0063517B"/>
    <w:rsid w:val="00645D3E"/>
    <w:rsid w:val="00654766"/>
    <w:rsid w:val="00662A33"/>
    <w:rsid w:val="0066420B"/>
    <w:rsid w:val="0066440F"/>
    <w:rsid w:val="006646CC"/>
    <w:rsid w:val="0066620F"/>
    <w:rsid w:val="006B0BC4"/>
    <w:rsid w:val="006C4721"/>
    <w:rsid w:val="006D052F"/>
    <w:rsid w:val="006F598F"/>
    <w:rsid w:val="00703179"/>
    <w:rsid w:val="007365D9"/>
    <w:rsid w:val="0077297D"/>
    <w:rsid w:val="0078300D"/>
    <w:rsid w:val="007958CC"/>
    <w:rsid w:val="007B4AD4"/>
    <w:rsid w:val="007C5200"/>
    <w:rsid w:val="007E2207"/>
    <w:rsid w:val="007F35D8"/>
    <w:rsid w:val="0080112F"/>
    <w:rsid w:val="00804F4C"/>
    <w:rsid w:val="00827E21"/>
    <w:rsid w:val="00850982"/>
    <w:rsid w:val="00862B8B"/>
    <w:rsid w:val="00876BD8"/>
    <w:rsid w:val="008A03B1"/>
    <w:rsid w:val="008B3A56"/>
    <w:rsid w:val="008D0858"/>
    <w:rsid w:val="00903BE0"/>
    <w:rsid w:val="0091366B"/>
    <w:rsid w:val="00915A05"/>
    <w:rsid w:val="00932382"/>
    <w:rsid w:val="00953637"/>
    <w:rsid w:val="00957C5E"/>
    <w:rsid w:val="00961EEB"/>
    <w:rsid w:val="0096787A"/>
    <w:rsid w:val="009738ED"/>
    <w:rsid w:val="00975090"/>
    <w:rsid w:val="00986BD8"/>
    <w:rsid w:val="00997E66"/>
    <w:rsid w:val="009B25C9"/>
    <w:rsid w:val="009C1247"/>
    <w:rsid w:val="009D7659"/>
    <w:rsid w:val="009D7A52"/>
    <w:rsid w:val="00A21E1C"/>
    <w:rsid w:val="00A2380F"/>
    <w:rsid w:val="00A23E70"/>
    <w:rsid w:val="00A538B1"/>
    <w:rsid w:val="00A81DFD"/>
    <w:rsid w:val="00A85383"/>
    <w:rsid w:val="00A97FCB"/>
    <w:rsid w:val="00AA0AEC"/>
    <w:rsid w:val="00AB2B6F"/>
    <w:rsid w:val="00AC02B4"/>
    <w:rsid w:val="00AF76E0"/>
    <w:rsid w:val="00B03466"/>
    <w:rsid w:val="00B220F0"/>
    <w:rsid w:val="00B8691C"/>
    <w:rsid w:val="00B94CBF"/>
    <w:rsid w:val="00BB691A"/>
    <w:rsid w:val="00BC1880"/>
    <w:rsid w:val="00BC7FFD"/>
    <w:rsid w:val="00BD0E1B"/>
    <w:rsid w:val="00BE1B3A"/>
    <w:rsid w:val="00C203AC"/>
    <w:rsid w:val="00C63F28"/>
    <w:rsid w:val="00C64F66"/>
    <w:rsid w:val="00C71D82"/>
    <w:rsid w:val="00C73099"/>
    <w:rsid w:val="00C73B6E"/>
    <w:rsid w:val="00C753FD"/>
    <w:rsid w:val="00CA722E"/>
    <w:rsid w:val="00CB59B5"/>
    <w:rsid w:val="00CB648E"/>
    <w:rsid w:val="00CC175B"/>
    <w:rsid w:val="00CD3949"/>
    <w:rsid w:val="00CD672D"/>
    <w:rsid w:val="00CE6819"/>
    <w:rsid w:val="00D13229"/>
    <w:rsid w:val="00D14DEE"/>
    <w:rsid w:val="00D24E1B"/>
    <w:rsid w:val="00D4174E"/>
    <w:rsid w:val="00D570CD"/>
    <w:rsid w:val="00D7668D"/>
    <w:rsid w:val="00D80C13"/>
    <w:rsid w:val="00DA039C"/>
    <w:rsid w:val="00DB3A20"/>
    <w:rsid w:val="00DD23CD"/>
    <w:rsid w:val="00DD38F2"/>
    <w:rsid w:val="00E07EC4"/>
    <w:rsid w:val="00E10CEB"/>
    <w:rsid w:val="00E31D6A"/>
    <w:rsid w:val="00E37253"/>
    <w:rsid w:val="00E548EB"/>
    <w:rsid w:val="00EA1667"/>
    <w:rsid w:val="00ED1DB3"/>
    <w:rsid w:val="00EE3865"/>
    <w:rsid w:val="00EF4F6C"/>
    <w:rsid w:val="00F044C0"/>
    <w:rsid w:val="00F16488"/>
    <w:rsid w:val="00F577CC"/>
    <w:rsid w:val="00F81A5E"/>
    <w:rsid w:val="00FC2F17"/>
    <w:rsid w:val="00FD7140"/>
    <w:rsid w:val="00FF7A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A39FC36-15AF-4AD4-A9D9-3DF7D430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24F"/>
    <w:pPr>
      <w:spacing w:before="40" w:after="160" w:line="288" w:lineRule="auto"/>
    </w:pPr>
    <w:rPr>
      <w:color w:val="595959" w:themeColor="text1" w:themeTint="A6"/>
      <w:kern w:val="2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A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A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3A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3A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3A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B3A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B3A5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B3A5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B3A5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A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3A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3A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B3A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B3A5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B3A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B3A5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B3A5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B3A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9"/>
    <w:qFormat/>
    <w:rsid w:val="008B3A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9"/>
    <w:rsid w:val="008B3A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9"/>
    <w:qFormat/>
    <w:rsid w:val="008B3A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rsid w:val="008B3A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A56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B3A5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B3A5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B3A5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B3A5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B3A5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A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A5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B3A5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B3A5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B3A5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B3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A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B3A56"/>
    <w:rPr>
      <w:color w:val="800080" w:themeColor="followedHyperlink"/>
      <w:u w:val="single"/>
    </w:rPr>
  </w:style>
  <w:style w:type="paragraph" w:customStyle="1" w:styleId="Sommaire">
    <w:name w:val="Sommaire"/>
    <w:basedOn w:val="Normal"/>
    <w:uiPriority w:val="19"/>
    <w:qFormat/>
    <w:rsid w:val="0005124F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Standard">
    <w:name w:val="Standard"/>
    <w:rsid w:val="0005124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05124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24F"/>
    <w:rPr>
      <w:color w:val="595959" w:themeColor="text1" w:themeTint="A6"/>
      <w:kern w:val="2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5124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24F"/>
    <w:rPr>
      <w:color w:val="595959" w:themeColor="text1" w:themeTint="A6"/>
      <w:kern w:val="20"/>
      <w:sz w:val="20"/>
      <w:szCs w:val="20"/>
      <w:lang w:val="en-US"/>
    </w:rPr>
  </w:style>
  <w:style w:type="paragraph" w:styleId="TOC2">
    <w:name w:val="toc 2"/>
    <w:basedOn w:val="Normal"/>
    <w:next w:val="Normal"/>
    <w:uiPriority w:val="39"/>
    <w:unhideWhenUsed/>
    <w:rsid w:val="006F598F"/>
    <w:pPr>
      <w:spacing w:before="0" w:after="100" w:line="240" w:lineRule="auto"/>
      <w:ind w:left="220" w:firstLine="360"/>
    </w:pPr>
    <w:rPr>
      <w:rFonts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006F598F"/>
    <w:pPr>
      <w:spacing w:before="0" w:after="100" w:line="240" w:lineRule="auto"/>
      <w:ind w:firstLine="360"/>
    </w:pPr>
    <w:rPr>
      <w:rFonts w:eastAsiaTheme="minorEastAsia"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A5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A5E"/>
    <w:rPr>
      <w:rFonts w:ascii="Tahoma" w:hAnsi="Tahoma" w:cs="Tahoma"/>
      <w:color w:val="595959" w:themeColor="text1" w:themeTint="A6"/>
      <w:kern w:val="20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570CD"/>
    <w:pPr>
      <w:spacing w:before="240" w:line="259" w:lineRule="auto"/>
      <w:outlineLvl w:val="9"/>
    </w:pPr>
    <w:rPr>
      <w:b w:val="0"/>
      <w:bCs w:val="0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25B29-6AEF-4916-979A-528C6724E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</TotalTime>
  <Pages>1</Pages>
  <Words>2140</Words>
  <Characters>11772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emsi-pc</dc:creator>
  <cp:lastModifiedBy>el hosni yassine</cp:lastModifiedBy>
  <cp:revision>3</cp:revision>
  <dcterms:created xsi:type="dcterms:W3CDTF">2018-09-04T02:32:00Z</dcterms:created>
  <dcterms:modified xsi:type="dcterms:W3CDTF">2018-09-04T02:32:00Z</dcterms:modified>
</cp:coreProperties>
</file>